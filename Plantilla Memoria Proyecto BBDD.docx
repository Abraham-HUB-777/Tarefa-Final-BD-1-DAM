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D35CD3" w14:textId="76024D9C" w:rsidR="00D94F6F" w:rsidRDefault="00D94F6F" w:rsidP="00D94F6F">
      <w:pPr>
        <w:rPr>
          <w:lang w:val="gl-ES"/>
        </w:rPr>
      </w:pPr>
    </w:p>
    <w:p w14:paraId="002488CD" w14:textId="7EF5EEB4" w:rsidR="001A7FE5" w:rsidRDefault="00C334DE" w:rsidP="00D94F6F">
      <w:pPr>
        <w:rPr>
          <w:lang w:val="gl-ES"/>
        </w:rPr>
      </w:pPr>
      <w:r w:rsidRPr="00C851CC">
        <w:rPr>
          <w:noProof/>
          <w:lang w:val="gl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0D64D22" wp14:editId="0D5F1836">
                <wp:simplePos x="0" y="0"/>
                <wp:positionH relativeFrom="margin">
                  <wp:align>center</wp:align>
                </wp:positionH>
                <wp:positionV relativeFrom="paragraph">
                  <wp:posOffset>373265</wp:posOffset>
                </wp:positionV>
                <wp:extent cx="5918200" cy="638175"/>
                <wp:effectExtent l="0" t="0" r="2540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CBBD6" w14:textId="2461087C" w:rsidR="00C334DE" w:rsidRPr="00C334DE" w:rsidRDefault="00D94F6F" w:rsidP="00C277B3">
                            <w:pPr>
                              <w:pStyle w:val="Ttulo"/>
                              <w:jc w:val="center"/>
                            </w:pPr>
                            <w:r>
                              <w:t>BBDD F1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D64D2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29.4pt;width:466pt;height:50.2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">
                <v:textbox>
                  <w:txbxContent>
                    <w:p w14:paraId="6E7CBBD6" w14:textId="2461087C" w:rsidR="00C334DE" w:rsidRPr="00C334DE" w:rsidRDefault="00D94F6F" w:rsidP="00C277B3">
                      <w:pPr>
                        <w:pStyle w:val="Ttulo"/>
                        <w:jc w:val="center"/>
                      </w:pPr>
                      <w:r>
                        <w:t>BBDD F1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06196D" w14:textId="3EC75998" w:rsidR="00C334DE" w:rsidRPr="00C851CC" w:rsidRDefault="00D94F6F" w:rsidP="00D94F6F">
      <w:pPr>
        <w:jc w:val="center"/>
        <w:rPr>
          <w:lang w:val="gl-ES"/>
        </w:rPr>
      </w:pPr>
      <w:r>
        <w:rPr>
          <w:noProof/>
          <w:lang w:val="gl-ES"/>
        </w:rPr>
        <w:drawing>
          <wp:inline distT="0" distB="0" distL="0" distR="0" wp14:anchorId="473ACA6C" wp14:editId="7440953B">
            <wp:extent cx="4628523" cy="56007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GPT Image 14 may 2025, 12_43_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491" cy="56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4A48" w14:textId="77777777" w:rsidR="00C334DE" w:rsidRPr="00C851CC" w:rsidRDefault="00C334DE">
      <w:pPr>
        <w:rPr>
          <w:lang w:val="gl-ES"/>
        </w:rPr>
      </w:pPr>
    </w:p>
    <w:p w14:paraId="38D08446" w14:textId="55D4EAAA" w:rsidR="00C851CC" w:rsidRDefault="00C851CC" w:rsidP="00C85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proofErr w:type="spellStart"/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url</w:t>
      </w:r>
      <w:proofErr w:type="spellEnd"/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</w:t>
      </w:r>
      <w:proofErr w:type="spellStart"/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Github</w:t>
      </w:r>
      <w:proofErr w:type="spellEnd"/>
      <w:r w:rsidR="00D94F6F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 </w:t>
      </w:r>
    </w:p>
    <w:p w14:paraId="643B63D5" w14:textId="173597B8" w:rsidR="00D94F6F" w:rsidRPr="00C851CC" w:rsidRDefault="00D94F6F" w:rsidP="00C85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 w:rsidRPr="00D94F6F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https://github.com/Abraham-HUB-777/Tarefa-Final-BD-1-DAM</w:t>
      </w:r>
    </w:p>
    <w:p w14:paraId="37DDC4F6" w14:textId="77777777" w:rsidR="00C334DE" w:rsidRPr="00C851CC" w:rsidRDefault="00C334DE">
      <w:pPr>
        <w:rPr>
          <w:lang w:val="gl-ES"/>
        </w:rPr>
      </w:pPr>
    </w:p>
    <w:p w14:paraId="51D9E776" w14:textId="3F9FD692" w:rsidR="00C334DE" w:rsidRPr="00C851CC" w:rsidRDefault="00C277B3">
      <w:pPr>
        <w:rPr>
          <w:b/>
          <w:bCs/>
          <w:sz w:val="28"/>
          <w:szCs w:val="28"/>
          <w:lang w:val="gl-ES"/>
        </w:rPr>
      </w:pPr>
      <w:r w:rsidRPr="00C851CC">
        <w:rPr>
          <w:b/>
          <w:bCs/>
          <w:sz w:val="28"/>
          <w:szCs w:val="28"/>
          <w:lang w:val="gl-ES"/>
        </w:rPr>
        <w:t xml:space="preserve">Nome </w:t>
      </w:r>
      <w:r w:rsidR="00C334DE" w:rsidRPr="00C851CC">
        <w:rPr>
          <w:b/>
          <w:bCs/>
          <w:sz w:val="28"/>
          <w:szCs w:val="28"/>
          <w:lang w:val="gl-ES"/>
        </w:rPr>
        <w:t xml:space="preserve"> Alumno</w:t>
      </w:r>
      <w:r w:rsidRPr="00C851CC">
        <w:rPr>
          <w:b/>
          <w:bCs/>
          <w:sz w:val="28"/>
          <w:szCs w:val="28"/>
          <w:lang w:val="gl-ES"/>
        </w:rPr>
        <w:t>/a</w:t>
      </w:r>
      <w:r w:rsidR="00C334DE" w:rsidRPr="00C851CC">
        <w:rPr>
          <w:b/>
          <w:bCs/>
          <w:sz w:val="28"/>
          <w:szCs w:val="28"/>
          <w:lang w:val="gl-ES"/>
        </w:rPr>
        <w:t>:</w:t>
      </w:r>
      <w:r w:rsidR="001776A2">
        <w:rPr>
          <w:b/>
          <w:bCs/>
          <w:sz w:val="28"/>
          <w:szCs w:val="28"/>
          <w:lang w:val="gl-ES"/>
        </w:rPr>
        <w:t xml:space="preserve"> Abraham Fernández Bande</w:t>
      </w:r>
    </w:p>
    <w:p w14:paraId="2F916865" w14:textId="38081D42" w:rsidR="00C334DE" w:rsidRPr="00C851CC" w:rsidRDefault="000131A7" w:rsidP="00C334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lastRenderedPageBreak/>
        <w:t>Abraham Fern</w:t>
      </w:r>
      <w:r w:rsidR="00FE4BEC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á</w:t>
      </w:r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ndez Bande</w:t>
      </w:r>
    </w:p>
    <w:p w14:paraId="785EABF3" w14:textId="631E1CE9" w:rsidR="00C334DE" w:rsidRPr="00C851CC" w:rsidRDefault="00C334DE">
      <w:pP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 w:rsidRPr="00C851CC">
        <w:rPr>
          <w:b/>
          <w:bCs/>
          <w:sz w:val="28"/>
          <w:szCs w:val="28"/>
          <w:lang w:val="gl-ES"/>
        </w:rPr>
        <w:t xml:space="preserve">Curso:  </w:t>
      </w:r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1</w:t>
      </w:r>
      <w:r w:rsidRPr="00C851CC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º DAM</w:t>
      </w:r>
      <w:r w:rsidRPr="00C851CC">
        <w:rPr>
          <w:b/>
          <w:bCs/>
          <w:color w:val="1F3864" w:themeColor="accent1" w:themeShade="80"/>
          <w:sz w:val="28"/>
          <w:szCs w:val="28"/>
          <w:lang w:val="gl-ES"/>
        </w:rPr>
        <w:t xml:space="preserve">                </w:t>
      </w:r>
      <w:r w:rsidRPr="00C851CC">
        <w:rPr>
          <w:b/>
          <w:bCs/>
          <w:sz w:val="28"/>
          <w:szCs w:val="28"/>
          <w:lang w:val="gl-ES"/>
        </w:rPr>
        <w:tab/>
        <w:t>Materia:</w:t>
      </w:r>
      <w:r w:rsidRPr="00C851CC">
        <w:rPr>
          <w:sz w:val="28"/>
          <w:szCs w:val="28"/>
          <w:lang w:val="gl-ES"/>
        </w:rPr>
        <w:t xml:space="preserve"> </w:t>
      </w:r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Bases de Datos – </w:t>
      </w:r>
      <w:proofErr w:type="spellStart"/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Proyecto</w:t>
      </w:r>
      <w:proofErr w:type="spellEnd"/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Final 24/25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gl-ES" w:eastAsia="en-US"/>
          <w14:ligatures w14:val="standardContextual"/>
        </w:rPr>
        <w:id w:val="-1566019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F7917F" w14:textId="77777777" w:rsidR="00C334DE" w:rsidRPr="00C851CC" w:rsidRDefault="00C277B3">
          <w:pPr>
            <w:pStyle w:val="TtuloTDC"/>
            <w:rPr>
              <w:lang w:val="gl-ES"/>
            </w:rPr>
          </w:pPr>
          <w:r w:rsidRPr="00C851CC">
            <w:rPr>
              <w:lang w:val="gl-ES"/>
            </w:rPr>
            <w:t>Contido</w:t>
          </w:r>
        </w:p>
        <w:p w14:paraId="50849858" w14:textId="64955DA1" w:rsidR="001A7FE5" w:rsidRDefault="00C334DE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 w:rsidRPr="00C851CC">
            <w:rPr>
              <w:lang w:val="gl-ES"/>
            </w:rPr>
            <w:fldChar w:fldCharType="begin"/>
          </w:r>
          <w:r w:rsidRPr="00C851CC">
            <w:rPr>
              <w:lang w:val="gl-ES"/>
            </w:rPr>
            <w:instrText xml:space="preserve"> TOC \o "1-3" \h \z \u </w:instrText>
          </w:r>
          <w:r w:rsidRPr="00C851CC">
            <w:rPr>
              <w:lang w:val="gl-ES"/>
            </w:rPr>
            <w:fldChar w:fldCharType="separate"/>
          </w:r>
          <w:hyperlink w:anchor="_Toc197794426" w:history="1">
            <w:r w:rsidR="001A7FE5" w:rsidRPr="00B12DE4">
              <w:rPr>
                <w:rStyle w:val="Hipervnculo"/>
                <w:noProof/>
                <w:lang w:val="gl-ES"/>
              </w:rPr>
              <w:t>1.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Introducción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_Toc197794426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9D53BBE" w14:textId="2B757A92" w:rsidR="001A7FE5" w:rsidRDefault="00AF779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7" w:history="1">
            <w:r w:rsidR="001A7FE5" w:rsidRPr="00B12DE4">
              <w:rPr>
                <w:rStyle w:val="Hipervnculo"/>
                <w:noProof/>
                <w:lang w:val="gl-ES"/>
              </w:rPr>
              <w:t>2.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Descripción del Problema / Requisitos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_Toc197794427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54619E58" w14:textId="72F1D928" w:rsidR="001A7FE5" w:rsidRDefault="00AF779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8" w:history="1">
            <w:r w:rsidR="001A7FE5" w:rsidRPr="00B12DE4">
              <w:rPr>
                <w:rStyle w:val="Hipervnculo"/>
                <w:noProof/>
                <w:lang w:val="gl-ES"/>
              </w:rPr>
              <w:t>3.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Modelo Conceptual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_Toc197794428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0048A42" w14:textId="5BFA2150" w:rsidR="001A7FE5" w:rsidRDefault="00AF779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9" w:history="1">
            <w:r w:rsidR="001A7FE5" w:rsidRPr="00B12DE4">
              <w:rPr>
                <w:rStyle w:val="Hipervnculo"/>
                <w:noProof/>
                <w:lang w:val="gl-ES"/>
              </w:rPr>
              <w:t>4.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Modelo Relacional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_Toc197794429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938DC39" w14:textId="40E7450E" w:rsidR="001A7FE5" w:rsidRDefault="00AF779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0" w:history="1">
            <w:r w:rsidR="001A7FE5" w:rsidRPr="00B12DE4">
              <w:rPr>
                <w:rStyle w:val="Hipervnculo"/>
                <w:noProof/>
                <w:lang w:val="gl-ES"/>
              </w:rPr>
              <w:t>5.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Proceso de Normalización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_Toc197794430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65652CCE" w14:textId="52D845FA" w:rsidR="001A7FE5" w:rsidRDefault="00AF779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1" w:history="1">
            <w:r w:rsidR="001A7FE5" w:rsidRPr="00B12DE4">
              <w:rPr>
                <w:rStyle w:val="Hipervnculo"/>
                <w:noProof/>
                <w:lang w:val="gl-ES"/>
              </w:rPr>
              <w:t>6.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Script de Creación de la Base de Datos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_Toc197794431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7574BA37" w14:textId="437F6E08" w:rsidR="001A7FE5" w:rsidRDefault="00AF779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2" w:history="1">
            <w:r w:rsidR="001A7FE5" w:rsidRPr="00B12DE4">
              <w:rPr>
                <w:rStyle w:val="Hipervnculo"/>
                <w:noProof/>
                <w:lang w:val="gl-ES"/>
              </w:rPr>
              <w:t>7.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Carga de Datos Inicial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_Toc197794432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1A18D8F4" w14:textId="4C0C6B0E" w:rsidR="001A7FE5" w:rsidRDefault="00AF779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3" w:history="1">
            <w:r w:rsidR="001A7FE5" w:rsidRPr="00B12DE4">
              <w:rPr>
                <w:rStyle w:val="Hipervnculo"/>
                <w:noProof/>
                <w:lang w:val="gl-ES"/>
              </w:rPr>
              <w:t>8.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Funciones y Procedimientos Almacenados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_Toc197794433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647BD9D" w14:textId="00008402" w:rsidR="001A7FE5" w:rsidRDefault="00AF779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4" w:history="1">
            <w:r w:rsidR="001A7FE5" w:rsidRPr="00B12DE4">
              <w:rPr>
                <w:rStyle w:val="Hipervnculo"/>
                <w:noProof/>
                <w:lang w:val="gl-ES"/>
              </w:rPr>
              <w:t>9.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Triggers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_Toc197794434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94219FC" w14:textId="6C9E75AC" w:rsidR="001A7FE5" w:rsidRDefault="00AF779C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5" w:history="1">
            <w:r w:rsidR="001A7FE5" w:rsidRPr="00B12DE4">
              <w:rPr>
                <w:rStyle w:val="Hipervnculo"/>
                <w:noProof/>
                <w:lang w:val="gl-ES"/>
              </w:rPr>
              <w:t>10.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Consultas SQL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_Toc197794435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7EBAC3F" w14:textId="020CA454" w:rsidR="001A7FE5" w:rsidRDefault="00AF779C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6" w:history="1">
            <w:r w:rsidR="001A7FE5" w:rsidRPr="00B12DE4">
              <w:rPr>
                <w:rStyle w:val="Hipervnculo"/>
                <w:noProof/>
                <w:lang w:val="gl-ES"/>
              </w:rPr>
              <w:t>11.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Casos de Prueba y Simulación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_Toc197794436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773B9C3D" w14:textId="51C07898" w:rsidR="001A7FE5" w:rsidRDefault="00AF779C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7" w:history="1">
            <w:r w:rsidR="001A7FE5" w:rsidRPr="00B12DE4">
              <w:rPr>
                <w:rStyle w:val="Hipervnculo"/>
                <w:noProof/>
                <w:lang w:val="gl-ES"/>
              </w:rPr>
              <w:t>12.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Resultados y Verificación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_Toc197794437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4E5C892" w14:textId="43E8FE8B" w:rsidR="001A7FE5" w:rsidRDefault="00AF779C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8" w:history="1">
            <w:r w:rsidR="001A7FE5" w:rsidRPr="00B12DE4">
              <w:rPr>
                <w:rStyle w:val="Hipervnculo"/>
                <w:noProof/>
                <w:lang w:val="gl-ES"/>
              </w:rPr>
              <w:t>13.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Capturas de Pantalla (opcional)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_Toc197794438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3E4C5EFB" w14:textId="4FC8D21D" w:rsidR="001A7FE5" w:rsidRDefault="00AF779C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9" w:history="1">
            <w:r w:rsidR="001A7FE5" w:rsidRPr="00B12DE4">
              <w:rPr>
                <w:rStyle w:val="Hipervnculo"/>
                <w:noProof/>
                <w:lang w:val="gl-ES"/>
              </w:rPr>
              <w:t>14.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Conclusiones y Mejoras Futuras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_Toc197794439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12E4AA23" w14:textId="54916DCD" w:rsidR="001A7FE5" w:rsidRDefault="00AF779C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40" w:history="1">
            <w:r w:rsidR="001A7FE5" w:rsidRPr="00B12DE4">
              <w:rPr>
                <w:rStyle w:val="Hipervnculo"/>
                <w:noProof/>
                <w:lang w:val="gl-ES"/>
              </w:rPr>
              <w:t>15.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Enlace al Repositorio en GitHub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_Toc197794440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3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6C6971F5" w14:textId="695FCA38" w:rsidR="00C334DE" w:rsidRPr="00C851CC" w:rsidRDefault="00C334DE">
          <w:pPr>
            <w:rPr>
              <w:lang w:val="gl-ES"/>
            </w:rPr>
          </w:pPr>
          <w:r w:rsidRPr="00C851CC">
            <w:rPr>
              <w:b/>
              <w:bCs/>
              <w:lang w:val="gl-ES"/>
            </w:rPr>
            <w:fldChar w:fldCharType="end"/>
          </w:r>
        </w:p>
      </w:sdtContent>
    </w:sdt>
    <w:p w14:paraId="05893D1C" w14:textId="14C731F2" w:rsidR="001A7FE5" w:rsidRPr="001A7FE5" w:rsidRDefault="00C334DE" w:rsidP="001A7FE5">
      <w:pPr>
        <w:pStyle w:val="Ttulo1"/>
        <w:numPr>
          <w:ilvl w:val="0"/>
          <w:numId w:val="8"/>
        </w:numPr>
        <w:rPr>
          <w:lang w:val="gl-ES"/>
        </w:rPr>
      </w:pPr>
      <w:r w:rsidRPr="00C851CC">
        <w:rPr>
          <w:lang w:val="gl-ES"/>
        </w:rPr>
        <w:br w:type="page"/>
      </w:r>
      <w:bookmarkStart w:id="0" w:name="_Toc197794426"/>
      <w:proofErr w:type="spellStart"/>
      <w:r w:rsidR="001A7FE5" w:rsidRPr="001A7FE5">
        <w:rPr>
          <w:lang w:val="gl-ES"/>
        </w:rPr>
        <w:lastRenderedPageBreak/>
        <w:t>Introducción</w:t>
      </w:r>
      <w:bookmarkEnd w:id="0"/>
      <w:proofErr w:type="spellEnd"/>
    </w:p>
    <w:p w14:paraId="620FC88C" w14:textId="3EA45429" w:rsidR="00D94F6F" w:rsidRPr="00300F8D" w:rsidRDefault="00D94F6F" w:rsidP="00300F8D">
      <w:pPr>
        <w:spacing w:line="276" w:lineRule="auto"/>
        <w:rPr>
          <w:bCs/>
        </w:rPr>
      </w:pPr>
      <w:r w:rsidRPr="00300F8D">
        <w:rPr>
          <w:rFonts w:ascii="DM Mono" w:hAnsi="DM Mono"/>
          <w:color w:val="141414"/>
          <w:sz w:val="21"/>
          <w:szCs w:val="21"/>
          <w:shd w:val="clear" w:color="auto" w:fill="F3F1E5"/>
        </w:rPr>
        <w:t> </w:t>
      </w:r>
      <w:r w:rsidR="009F732D" w:rsidRPr="00300F8D">
        <w:rPr>
          <w:rStyle w:val="fadeinm1hgl8"/>
          <w:bCs/>
        </w:rPr>
        <w:t>Necesidad del cliente</w:t>
      </w:r>
      <w:r w:rsidR="009F732D" w:rsidRPr="00300F8D">
        <w:br/>
      </w:r>
      <w:r w:rsidR="009F732D" w:rsidRPr="00300F8D">
        <w:rPr>
          <w:rStyle w:val="fadeinm1hgl8"/>
        </w:rPr>
        <w:t>Nuestro negocio se enfoca en satisfacer la demanda de información detallada, confiable y actualizada sobre cada Gran Premio. Buscamos ofrecer a los aficionados y analistas datos precisos sobre resultados, tiempos de vuelta, posiciones en la parrilla, estrategias de carrera y estadísticas completas de pilotos y equipos. Esta información no solo enriquece la experiencia del espectador, sino que también permite un análisis más profundo del rendimiento en la pista.</w:t>
      </w:r>
    </w:p>
    <w:p w14:paraId="78205473" w14:textId="3F2D7F45" w:rsidR="009F732D" w:rsidRDefault="001A7FE5" w:rsidP="009F732D">
      <w:pPr>
        <w:pStyle w:val="Ttulo1"/>
        <w:numPr>
          <w:ilvl w:val="0"/>
          <w:numId w:val="8"/>
        </w:numPr>
        <w:rPr>
          <w:lang w:val="gl-ES"/>
        </w:rPr>
      </w:pPr>
      <w:bookmarkStart w:id="1" w:name="_Toc197794427"/>
      <w:proofErr w:type="spellStart"/>
      <w:r w:rsidRPr="001A7FE5">
        <w:rPr>
          <w:lang w:val="gl-ES"/>
        </w:rPr>
        <w:t>Descripción</w:t>
      </w:r>
      <w:proofErr w:type="spellEnd"/>
      <w:r w:rsidRPr="001A7FE5">
        <w:rPr>
          <w:lang w:val="gl-ES"/>
        </w:rPr>
        <w:t xml:space="preserve"> del Problema / Requisitos</w:t>
      </w:r>
      <w:bookmarkEnd w:id="1"/>
    </w:p>
    <w:p w14:paraId="14DDEDBC" w14:textId="514B37B5" w:rsidR="00300F8D" w:rsidRDefault="00044218" w:rsidP="00300F8D">
      <w:pPr>
        <w:spacing w:after="0" w:line="360" w:lineRule="auto"/>
        <w:rPr>
          <w:lang w:val="gl-ES"/>
        </w:rPr>
      </w:pPr>
      <w:r>
        <w:rPr>
          <w:lang w:val="gl-ES"/>
        </w:rPr>
        <w:t xml:space="preserve">En el mundo de los deportes, la </w:t>
      </w:r>
      <w:proofErr w:type="spellStart"/>
      <w:r>
        <w:rPr>
          <w:lang w:val="gl-ES"/>
        </w:rPr>
        <w:t>gestion</w:t>
      </w:r>
      <w:proofErr w:type="spellEnd"/>
      <w:r>
        <w:rPr>
          <w:lang w:val="gl-ES"/>
        </w:rPr>
        <w:t xml:space="preserve"> y </w:t>
      </w:r>
      <w:proofErr w:type="spellStart"/>
      <w:r>
        <w:rPr>
          <w:lang w:val="gl-ES"/>
        </w:rPr>
        <w:t>analisis</w:t>
      </w:r>
      <w:proofErr w:type="spellEnd"/>
      <w:r>
        <w:rPr>
          <w:lang w:val="gl-ES"/>
        </w:rPr>
        <w:t xml:space="preserve"> de datos es esencial para los equipos, medios y analistas.</w:t>
      </w:r>
    </w:p>
    <w:p w14:paraId="51F3B89D" w14:textId="77777777" w:rsidR="00300F8D" w:rsidRDefault="00044218" w:rsidP="00300F8D">
      <w:pPr>
        <w:spacing w:after="0" w:line="360" w:lineRule="auto"/>
        <w:rPr>
          <w:lang w:val="gl-ES"/>
        </w:rPr>
      </w:pPr>
      <w:r>
        <w:rPr>
          <w:lang w:val="gl-ES"/>
        </w:rPr>
        <w:t xml:space="preserve">La </w:t>
      </w:r>
      <w:proofErr w:type="spellStart"/>
      <w:r>
        <w:rPr>
          <w:lang w:val="gl-ES"/>
        </w:rPr>
        <w:t>cantidad</w:t>
      </w:r>
      <w:proofErr w:type="spellEnd"/>
      <w:r>
        <w:rPr>
          <w:lang w:val="gl-ES"/>
        </w:rPr>
        <w:t xml:space="preserve"> de información </w:t>
      </w:r>
      <w:proofErr w:type="spellStart"/>
      <w:r>
        <w:rPr>
          <w:lang w:val="gl-ES"/>
        </w:rPr>
        <w:t>generada</w:t>
      </w:r>
      <w:proofErr w:type="spellEnd"/>
      <w:r>
        <w:rPr>
          <w:lang w:val="gl-ES"/>
        </w:rPr>
        <w:t xml:space="preserve"> en la F1 para los analistas es extensa y </w:t>
      </w:r>
      <w:proofErr w:type="spellStart"/>
      <w:r>
        <w:rPr>
          <w:lang w:val="gl-ES"/>
        </w:rPr>
        <w:t>compleja</w:t>
      </w:r>
      <w:proofErr w:type="spellEnd"/>
      <w:r>
        <w:rPr>
          <w:lang w:val="gl-ES"/>
        </w:rPr>
        <w:t>.</w:t>
      </w:r>
    </w:p>
    <w:p w14:paraId="579E9843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Este proyecto busca resolver esa necesidad mediante el diseño y construcción de una base de datos relacional robusta y bien estructurada, que permita almacenar y consultar de manera eficiente toda la información relevante relacionada con:</w:t>
      </w:r>
    </w:p>
    <w:p w14:paraId="4D873373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Pilotos y sus características individuales (nacionalidad, peso, altura, historial, etc.).</w:t>
      </w:r>
    </w:p>
    <w:p w14:paraId="709C971B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Equipos y su desempeño a lo largo de distintas temporadas.</w:t>
      </w:r>
    </w:p>
    <w:p w14:paraId="633D74E6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Temporadas, incluyendo ganadores, rendimiento por año y cambios en las alineaciones.</w:t>
      </w:r>
    </w:p>
    <w:p w14:paraId="2034BC35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Coches y sus especificaciones técnicas por temporada.</w:t>
      </w:r>
    </w:p>
    <w:p w14:paraId="3A0783D3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Gran premios, circuitos, condiciones climáticas y resultados por carrera.</w:t>
      </w:r>
    </w:p>
    <w:p w14:paraId="2273719B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Clasificaciones de pilotos y equipos, tanto por carrera como por temporada.</w:t>
      </w:r>
    </w:p>
    <w:p w14:paraId="657E77F0" w14:textId="4DA50839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Datos de clasificación (</w:t>
      </w:r>
      <w:proofErr w:type="spellStart"/>
      <w:r w:rsidRPr="00044218">
        <w:rPr>
          <w:rStyle w:val="fadeinm1hgl8"/>
        </w:rPr>
        <w:t>Qualy</w:t>
      </w:r>
      <w:proofErr w:type="spellEnd"/>
      <w:r w:rsidRPr="00044218">
        <w:rPr>
          <w:rStyle w:val="fadeinm1hgl8"/>
        </w:rPr>
        <w:t xml:space="preserve">) y estrategias de carrera como uso de neumáticos, paradas en </w:t>
      </w:r>
      <w:proofErr w:type="spellStart"/>
      <w:r w:rsidRPr="00044218">
        <w:rPr>
          <w:rStyle w:val="fadeinm1hgl8"/>
        </w:rPr>
        <w:t>pits</w:t>
      </w:r>
      <w:proofErr w:type="spellEnd"/>
      <w:r w:rsidRPr="00044218">
        <w:rPr>
          <w:rStyle w:val="fadeinm1hgl8"/>
        </w:rPr>
        <w:t xml:space="preserve"> y penalizaciones.</w:t>
      </w:r>
    </w:p>
    <w:p w14:paraId="4F395B02" w14:textId="77777777" w:rsidR="00300F8D" w:rsidRDefault="00300F8D" w:rsidP="00300F8D">
      <w:pPr>
        <w:spacing w:after="0" w:line="360" w:lineRule="auto"/>
        <w:rPr>
          <w:rStyle w:val="fadeinm1hgl8"/>
        </w:rPr>
      </w:pPr>
    </w:p>
    <w:p w14:paraId="6C56EB96" w14:textId="77777777" w:rsidR="00300F8D" w:rsidRDefault="00044218" w:rsidP="00300F8D">
      <w:pPr>
        <w:spacing w:after="0" w:line="360" w:lineRule="auto"/>
        <w:rPr>
          <w:rStyle w:val="fadeinm1hgl8"/>
          <w:lang w:val="gl-ES"/>
        </w:rPr>
      </w:pPr>
      <w:r w:rsidRPr="00044218">
        <w:rPr>
          <w:rStyle w:val="fadeinm1hgl8"/>
          <w:b/>
          <w:color w:val="000000" w:themeColor="text1"/>
        </w:rPr>
        <w:t>Requisitos Funcionales:</w:t>
      </w:r>
    </w:p>
    <w:p w14:paraId="506D5178" w14:textId="77777777" w:rsidR="00300F8D" w:rsidRDefault="00044218" w:rsidP="00300F8D">
      <w:pPr>
        <w:spacing w:after="0" w:line="360" w:lineRule="auto"/>
        <w:rPr>
          <w:lang w:val="gl-ES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Almacenamiento de datos históricos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 xml:space="preserve"> de temporadas, pilotos, equipos, circuitos y carreras.</w:t>
      </w:r>
    </w:p>
    <w:p w14:paraId="5C2859D8" w14:textId="77777777" w:rsidR="00300F8D" w:rsidRDefault="00044218" w:rsidP="00300F8D">
      <w:pPr>
        <w:spacing w:after="0" w:line="360" w:lineRule="auto"/>
        <w:rPr>
          <w:lang w:val="gl-ES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Consulta de estadísticas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 xml:space="preserve"> por piloto, equipo o temporada.</w:t>
      </w:r>
    </w:p>
    <w:p w14:paraId="144361EF" w14:textId="77777777" w:rsidR="00300F8D" w:rsidRDefault="00044218" w:rsidP="00300F8D">
      <w:pPr>
        <w:spacing w:after="0" w:line="360" w:lineRule="auto"/>
        <w:rPr>
          <w:lang w:val="gl-ES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Visualización de resultados detallados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 xml:space="preserve"> de grandes premios: posiciones finales, mejores vueltas, penalizaciones y condiciones de carrera.</w:t>
      </w:r>
    </w:p>
    <w:p w14:paraId="3A828160" w14:textId="77777777" w:rsidR="00300F8D" w:rsidRDefault="00044218" w:rsidP="00300F8D">
      <w:pPr>
        <w:spacing w:after="0" w:line="360" w:lineRule="auto"/>
        <w:rPr>
          <w:lang w:val="gl-ES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Seguimiento de alineaciones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 xml:space="preserve"> de pilotos y coches por temporada y equipo.</w:t>
      </w:r>
    </w:p>
    <w:p w14:paraId="3F9D11A8" w14:textId="77777777" w:rsidR="00300F8D" w:rsidRDefault="00044218" w:rsidP="00300F8D">
      <w:pPr>
        <w:spacing w:after="0" w:line="360" w:lineRule="auto"/>
        <w:rPr>
          <w:lang w:val="gl-ES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Registro de estrategias de carrera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>, incluyendo paradas, neumáticos y penalizaciones.</w:t>
      </w:r>
    </w:p>
    <w:p w14:paraId="2DE04275" w14:textId="0F62498A" w:rsidR="00300F8D" w:rsidRPr="00300F8D" w:rsidRDefault="00044218" w:rsidP="00300F8D">
      <w:pPr>
        <w:spacing w:after="0" w:line="360" w:lineRule="auto"/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Gestión de clasificaciones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 xml:space="preserve"> actualizadas por temporada para pilotos y equipos.</w:t>
      </w:r>
    </w:p>
    <w:p w14:paraId="08650732" w14:textId="26D1D093" w:rsidR="00300F8D" w:rsidRDefault="00300F8D" w:rsidP="00300F8D">
      <w:pPr>
        <w:rPr>
          <w:rStyle w:val="fadeinm1hgl8"/>
          <w:i/>
          <w:color w:val="000000" w:themeColor="text1"/>
        </w:rPr>
      </w:pPr>
    </w:p>
    <w:p w14:paraId="5A3B4ED9" w14:textId="304CC48F" w:rsidR="00300F8D" w:rsidRDefault="00300F8D" w:rsidP="00300F8D">
      <w:pPr>
        <w:rPr>
          <w:rStyle w:val="fadeinm1hgl8"/>
          <w:i/>
          <w:color w:val="000000" w:themeColor="text1"/>
        </w:rPr>
      </w:pPr>
    </w:p>
    <w:p w14:paraId="0C1D60BE" w14:textId="5E1514BD" w:rsidR="00300F8D" w:rsidRDefault="00300F8D" w:rsidP="00300F8D">
      <w:pPr>
        <w:rPr>
          <w:rStyle w:val="fadeinm1hgl8"/>
          <w:i/>
          <w:color w:val="000000" w:themeColor="text1"/>
        </w:rPr>
      </w:pPr>
    </w:p>
    <w:p w14:paraId="69C98DF2" w14:textId="77777777" w:rsidR="00300F8D" w:rsidRDefault="00300F8D" w:rsidP="00300F8D">
      <w:pPr>
        <w:rPr>
          <w:rStyle w:val="fadeinm1hgl8"/>
          <w:i/>
          <w:color w:val="000000" w:themeColor="text1"/>
        </w:rPr>
      </w:pPr>
    </w:p>
    <w:p w14:paraId="76C878F4" w14:textId="51140733" w:rsidR="00300F8D" w:rsidRPr="00300F8D" w:rsidRDefault="00044218" w:rsidP="00300F8D">
      <w:pPr>
        <w:rPr>
          <w:rStyle w:val="fadeinm1hgl8"/>
          <w:b/>
          <w:color w:val="000000" w:themeColor="text1"/>
        </w:rPr>
      </w:pPr>
      <w:r w:rsidRPr="00300F8D">
        <w:rPr>
          <w:rStyle w:val="fadeinm1hgl8"/>
          <w:b/>
          <w:color w:val="000000" w:themeColor="text1"/>
        </w:rPr>
        <w:lastRenderedPageBreak/>
        <w:t>Requisitos No Funcionales:</w:t>
      </w:r>
    </w:p>
    <w:p w14:paraId="78598840" w14:textId="77777777" w:rsidR="00300F8D" w:rsidRPr="00300F8D" w:rsidRDefault="00300F8D" w:rsidP="00300F8D">
      <w:pPr>
        <w:rPr>
          <w:rStyle w:val="fadeinm1hgl8"/>
          <w:color w:val="000000" w:themeColor="text1"/>
        </w:rPr>
      </w:pPr>
      <w:r w:rsidRPr="00300F8D">
        <w:rPr>
          <w:rStyle w:val="fadeinm1hgl8"/>
          <w:rFonts w:eastAsiaTheme="majorEastAsia"/>
          <w:color w:val="000000" w:themeColor="text1"/>
        </w:rPr>
        <w:t>E</w:t>
      </w:r>
      <w:r w:rsidR="00044218" w:rsidRPr="00300F8D">
        <w:rPr>
          <w:rStyle w:val="fadeinm1hgl8"/>
          <w:color w:val="000000" w:themeColor="text1"/>
        </w:rPr>
        <w:t>structura relacional normalizada que evite redundancia y mantenga integridad referencial.</w:t>
      </w:r>
    </w:p>
    <w:p w14:paraId="24FE480C" w14:textId="77777777" w:rsidR="00300F8D" w:rsidRPr="00300F8D" w:rsidRDefault="00044218" w:rsidP="00300F8D">
      <w:pPr>
        <w:rPr>
          <w:rStyle w:val="fadeinm1hgl8"/>
          <w:color w:val="000000" w:themeColor="text1"/>
        </w:rPr>
      </w:pPr>
      <w:r w:rsidRPr="00300F8D">
        <w:rPr>
          <w:rStyle w:val="fadeinm1hgl8"/>
          <w:color w:val="000000" w:themeColor="text1"/>
        </w:rPr>
        <w:t>Escalabilidad para incorporar futuras temporadas y nuevas métricas.</w:t>
      </w:r>
    </w:p>
    <w:p w14:paraId="23FAAEF7" w14:textId="77777777" w:rsidR="00300F8D" w:rsidRPr="00300F8D" w:rsidRDefault="00044218" w:rsidP="00300F8D">
      <w:pPr>
        <w:rPr>
          <w:rStyle w:val="fadeinm1hgl8"/>
          <w:color w:val="000000" w:themeColor="text1"/>
        </w:rPr>
      </w:pPr>
      <w:r w:rsidRPr="00300F8D">
        <w:rPr>
          <w:rStyle w:val="fadeinm1hgl8"/>
          <w:color w:val="000000" w:themeColor="text1"/>
        </w:rPr>
        <w:t xml:space="preserve">Mantenibilidad y claridad en la estructura de datos para facilitar futuras extensiones (por ejemplo, prácticas libres, sprint </w:t>
      </w:r>
      <w:proofErr w:type="spellStart"/>
      <w:r w:rsidRPr="00300F8D">
        <w:rPr>
          <w:rStyle w:val="fadeinm1hgl8"/>
          <w:color w:val="000000" w:themeColor="text1"/>
        </w:rPr>
        <w:t>races</w:t>
      </w:r>
      <w:proofErr w:type="spellEnd"/>
      <w:r w:rsidRPr="00300F8D">
        <w:rPr>
          <w:rStyle w:val="fadeinm1hgl8"/>
          <w:color w:val="000000" w:themeColor="text1"/>
        </w:rPr>
        <w:t>, etc.).</w:t>
      </w:r>
    </w:p>
    <w:p w14:paraId="702A527D" w14:textId="1639017C" w:rsidR="00044218" w:rsidRPr="00300F8D" w:rsidRDefault="00044218" w:rsidP="00300F8D">
      <w:r w:rsidRPr="00300F8D">
        <w:rPr>
          <w:rStyle w:val="fadeinm1hgl8"/>
          <w:color w:val="000000" w:themeColor="text1"/>
        </w:rPr>
        <w:t>Compatibilidad con herramientas de análisis y visualización externa.</w:t>
      </w:r>
    </w:p>
    <w:p w14:paraId="05768F50" w14:textId="77777777" w:rsidR="00300F8D" w:rsidRDefault="00300F8D" w:rsidP="00300F8D">
      <w:pPr>
        <w:spacing w:after="0" w:line="360" w:lineRule="auto"/>
        <w:rPr>
          <w:b/>
          <w:lang w:val="gl-ES"/>
        </w:rPr>
      </w:pPr>
    </w:p>
    <w:p w14:paraId="09F5A1C4" w14:textId="6317070E" w:rsidR="001A7FE5" w:rsidRDefault="000D638B" w:rsidP="00300F8D">
      <w:pPr>
        <w:spacing w:after="0" w:line="360" w:lineRule="auto"/>
        <w:rPr>
          <w:b/>
          <w:lang w:val="gl-ES"/>
        </w:rPr>
      </w:pPr>
      <w:r w:rsidRPr="00044218">
        <w:rPr>
          <w:b/>
          <w:lang w:val="gl-ES"/>
        </w:rPr>
        <w:t xml:space="preserve">Para crear esta BD necesitaremos </w:t>
      </w:r>
      <w:proofErr w:type="spellStart"/>
      <w:r w:rsidRPr="00044218">
        <w:rPr>
          <w:b/>
          <w:lang w:val="gl-ES"/>
        </w:rPr>
        <w:t>tablas</w:t>
      </w:r>
      <w:proofErr w:type="spellEnd"/>
      <w:r w:rsidRPr="00044218">
        <w:rPr>
          <w:b/>
          <w:lang w:val="gl-ES"/>
        </w:rPr>
        <w:t xml:space="preserve"> para almacenar </w:t>
      </w:r>
    </w:p>
    <w:p w14:paraId="32CBEC7D" w14:textId="77777777" w:rsidR="00044218" w:rsidRPr="00044218" w:rsidRDefault="00044218" w:rsidP="00300F8D">
      <w:pPr>
        <w:spacing w:after="0" w:line="360" w:lineRule="auto"/>
        <w:rPr>
          <w:b/>
          <w:lang w:val="gl-ES"/>
        </w:rPr>
      </w:pPr>
    </w:p>
    <w:p w14:paraId="524F679B" w14:textId="77777777" w:rsidR="00475164" w:rsidRPr="00475164" w:rsidRDefault="00475164" w:rsidP="00300F8D">
      <w:pPr>
        <w:spacing w:after="0" w:line="360" w:lineRule="auto"/>
        <w:rPr>
          <w:lang w:val="gl-ES"/>
        </w:rPr>
      </w:pPr>
      <w:r w:rsidRPr="00475164">
        <w:rPr>
          <w:b/>
          <w:lang w:val="gl-ES"/>
        </w:rPr>
        <w:t>- Piloto</w:t>
      </w:r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nombre</w:t>
      </w:r>
      <w:proofErr w:type="spellEnd"/>
      <w:r w:rsidRPr="00475164">
        <w:rPr>
          <w:lang w:val="gl-ES"/>
        </w:rPr>
        <w:t xml:space="preserve">, abreviatura, </w:t>
      </w:r>
      <w:proofErr w:type="spellStart"/>
      <w:r w:rsidRPr="00475164">
        <w:rPr>
          <w:lang w:val="gl-ES"/>
        </w:rPr>
        <w:t>nacionalidad</w:t>
      </w:r>
      <w:proofErr w:type="spellEnd"/>
      <w:r w:rsidRPr="00475164">
        <w:rPr>
          <w:lang w:val="gl-ES"/>
        </w:rPr>
        <w:t xml:space="preserve">, altura, peso, </w:t>
      </w:r>
      <w:proofErr w:type="spellStart"/>
      <w:r w:rsidRPr="00475164">
        <w:rPr>
          <w:lang w:val="gl-ES"/>
        </w:rPr>
        <w:t>fecha_nacimiento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numero_licencia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foto_url</w:t>
      </w:r>
      <w:proofErr w:type="spellEnd"/>
      <w:r w:rsidRPr="00475164">
        <w:rPr>
          <w:lang w:val="gl-ES"/>
        </w:rPr>
        <w:t>);</w:t>
      </w:r>
    </w:p>
    <w:p w14:paraId="4B4679CA" w14:textId="77777777" w:rsidR="00475164" w:rsidRPr="00475164" w:rsidRDefault="00475164" w:rsidP="00300F8D">
      <w:pPr>
        <w:spacing w:after="0" w:line="360" w:lineRule="auto"/>
        <w:rPr>
          <w:lang w:val="gl-ES"/>
        </w:rPr>
      </w:pPr>
      <w:r w:rsidRPr="00475164">
        <w:rPr>
          <w:b/>
          <w:lang w:val="gl-ES"/>
        </w:rPr>
        <w:t>- Equipo</w:t>
      </w:r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nombre</w:t>
      </w:r>
      <w:proofErr w:type="spellEnd"/>
      <w:r w:rsidRPr="00475164">
        <w:rPr>
          <w:lang w:val="gl-ES"/>
        </w:rPr>
        <w:t xml:space="preserve">, pais, color, </w:t>
      </w:r>
      <w:proofErr w:type="spellStart"/>
      <w:r w:rsidRPr="00475164">
        <w:rPr>
          <w:lang w:val="gl-ES"/>
        </w:rPr>
        <w:t>sede_principal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director_equipo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año_fundacion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logo_url</w:t>
      </w:r>
      <w:proofErr w:type="spellEnd"/>
      <w:r w:rsidRPr="00475164">
        <w:rPr>
          <w:lang w:val="gl-ES"/>
        </w:rPr>
        <w:t>);</w:t>
      </w:r>
    </w:p>
    <w:p w14:paraId="69BB1FAF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Temporada</w:t>
      </w:r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año, </w:t>
      </w:r>
      <w:proofErr w:type="spellStart"/>
      <w:r w:rsidRPr="00475164">
        <w:rPr>
          <w:lang w:val="gl-ES"/>
        </w:rPr>
        <w:t>idPilotoGANADOR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idEquipoGANADOR</w:t>
      </w:r>
      <w:proofErr w:type="spellEnd"/>
      <w:r w:rsidRPr="00475164">
        <w:rPr>
          <w:lang w:val="gl-ES"/>
        </w:rPr>
        <w:t>);</w:t>
      </w:r>
    </w:p>
    <w:p w14:paraId="4ABB6C97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CocheTemporada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nombre</w:t>
      </w:r>
      <w:proofErr w:type="spellEnd"/>
      <w:r w:rsidRPr="00475164">
        <w:rPr>
          <w:lang w:val="gl-ES"/>
        </w:rPr>
        <w:t xml:space="preserve">, motor, </w:t>
      </w:r>
      <w:proofErr w:type="spellStart"/>
      <w:r w:rsidRPr="00475164">
        <w:rPr>
          <w:lang w:val="gl-ES"/>
        </w:rPr>
        <w:t>idEquipo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especificaciones_tecnicas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peso_coche</w:t>
      </w:r>
      <w:proofErr w:type="spellEnd"/>
      <w:r w:rsidRPr="00475164">
        <w:rPr>
          <w:lang w:val="gl-ES"/>
        </w:rPr>
        <w:t>, potencia);</w:t>
      </w:r>
    </w:p>
    <w:p w14:paraId="1341CBE7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PilotoTemporadaEquipo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idPiloto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idEquipo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idCocheTemporada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numeroCoche</w:t>
      </w:r>
      <w:proofErr w:type="spellEnd"/>
      <w:r w:rsidRPr="00475164">
        <w:rPr>
          <w:lang w:val="gl-ES"/>
        </w:rPr>
        <w:t>);</w:t>
      </w:r>
    </w:p>
    <w:p w14:paraId="5E3817BC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Circuito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nombre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localizacion</w:t>
      </w:r>
      <w:proofErr w:type="spellEnd"/>
      <w:r w:rsidRPr="00475164">
        <w:rPr>
          <w:lang w:val="gl-ES"/>
        </w:rPr>
        <w:t xml:space="preserve">, pais, </w:t>
      </w:r>
      <w:proofErr w:type="spellStart"/>
      <w:r w:rsidRPr="00475164">
        <w:rPr>
          <w:lang w:val="gl-ES"/>
        </w:rPr>
        <w:t>kilometros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numero_vueltas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record_vuelta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tipo_circuito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longitud_pit_lane</w:t>
      </w:r>
      <w:proofErr w:type="spellEnd"/>
      <w:r w:rsidRPr="00475164">
        <w:rPr>
          <w:lang w:val="gl-ES"/>
        </w:rPr>
        <w:t>);</w:t>
      </w:r>
    </w:p>
    <w:p w14:paraId="28F377B1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GranPremio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nombreGranPremio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idCircuito</w:t>
      </w:r>
      <w:proofErr w:type="spellEnd"/>
      <w:r w:rsidRPr="00475164">
        <w:rPr>
          <w:lang w:val="gl-ES"/>
        </w:rPr>
        <w:t xml:space="preserve">, fecha, clima, </w:t>
      </w:r>
      <w:proofErr w:type="spellStart"/>
      <w:r w:rsidRPr="00475164">
        <w:rPr>
          <w:lang w:val="gl-ES"/>
        </w:rPr>
        <w:t>hora_inicio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vueltas_completadas</w:t>
      </w:r>
      <w:proofErr w:type="spellEnd"/>
      <w:r w:rsidRPr="00475164">
        <w:rPr>
          <w:lang w:val="gl-ES"/>
        </w:rPr>
        <w:t>, estado);</w:t>
      </w:r>
    </w:p>
    <w:p w14:paraId="1F438676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ClasificacionPiloto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idPiloto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posicion</w:t>
      </w:r>
      <w:proofErr w:type="spellEnd"/>
      <w:r w:rsidRPr="00475164">
        <w:rPr>
          <w:lang w:val="gl-ES"/>
        </w:rPr>
        <w:t>, puntos);</w:t>
      </w:r>
    </w:p>
    <w:p w14:paraId="7C8A2971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ClasificacionEquipo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idEquipo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posicion</w:t>
      </w:r>
      <w:proofErr w:type="spellEnd"/>
      <w:r w:rsidRPr="00475164">
        <w:rPr>
          <w:lang w:val="gl-ES"/>
        </w:rPr>
        <w:t>, puntos);</w:t>
      </w:r>
    </w:p>
    <w:p w14:paraId="5B64C651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Qualy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idGranPremio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idPiloto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idEquipo</w:t>
      </w:r>
      <w:proofErr w:type="spellEnd"/>
      <w:r w:rsidRPr="00475164">
        <w:rPr>
          <w:lang w:val="gl-ES"/>
        </w:rPr>
        <w:t xml:space="preserve">, q1, q2, q3, </w:t>
      </w:r>
      <w:proofErr w:type="spellStart"/>
      <w:r w:rsidRPr="00475164">
        <w:rPr>
          <w:lang w:val="gl-ES"/>
        </w:rPr>
        <w:t>posicion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tipo_clasificacion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condicion_pista</w:t>
      </w:r>
      <w:proofErr w:type="spellEnd"/>
      <w:r w:rsidRPr="00475164">
        <w:rPr>
          <w:lang w:val="gl-ES"/>
        </w:rPr>
        <w:t>);</w:t>
      </w:r>
    </w:p>
    <w:p w14:paraId="4418EB6A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ResultadoGranPremio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idGranPremo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idPiloto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idEquipo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posicion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tiempo_total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mejor_vuelta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vuelta_mejor_vuelta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obtuvo_punto_vuelta_rapida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paradas_box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estado_final</w:t>
      </w:r>
      <w:proofErr w:type="spellEnd"/>
      <w:r w:rsidRPr="00475164">
        <w:rPr>
          <w:lang w:val="gl-ES"/>
        </w:rPr>
        <w:t>);</w:t>
      </w:r>
    </w:p>
    <w:p w14:paraId="0B0C211F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NeumaticoUsado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idResultadoGP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compuesto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vueltas_usado</w:t>
      </w:r>
      <w:proofErr w:type="spellEnd"/>
      <w:r w:rsidRPr="00475164">
        <w:rPr>
          <w:lang w:val="gl-ES"/>
        </w:rPr>
        <w:t>);</w:t>
      </w:r>
    </w:p>
    <w:p w14:paraId="3F509B63" w14:textId="3F07B32D" w:rsidR="00E524E0" w:rsidRDefault="00475164" w:rsidP="00300F8D">
      <w:pPr>
        <w:spacing w:after="0" w:line="360" w:lineRule="auto"/>
        <w:rPr>
          <w:lang w:val="gl-ES"/>
        </w:rPr>
        <w:sectPr w:rsidR="00E524E0" w:rsidSect="004D66F7">
          <w:headerReference w:type="default" r:id="rId9"/>
          <w:footerReference w:type="default" r:id="rId10"/>
          <w:headerReference w:type="first" r:id="rId1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Penalizacion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idResultadoGP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tipo_penalizacion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descripcion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tiempo_penalizado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vuelta_oc</w:t>
      </w:r>
      <w:r w:rsidR="00CA6D65">
        <w:rPr>
          <w:lang w:val="gl-ES"/>
        </w:rPr>
        <w:t>urrida</w:t>
      </w:r>
      <w:proofErr w:type="spellEnd"/>
      <w:r w:rsidR="00CA6D65">
        <w:rPr>
          <w:lang w:val="gl-ES"/>
        </w:rPr>
        <w:t>)</w:t>
      </w:r>
    </w:p>
    <w:p w14:paraId="2F4B8C4F" w14:textId="3734DF2F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2" w:name="_Toc197794428"/>
      <w:r w:rsidRPr="001A7FE5">
        <w:rPr>
          <w:lang w:val="gl-ES"/>
        </w:rPr>
        <w:lastRenderedPageBreak/>
        <w:t>Modelo Conceptual</w:t>
      </w:r>
      <w:bookmarkEnd w:id="2"/>
      <w:r w:rsidR="00E524E0">
        <w:rPr>
          <w:lang w:val="gl-ES"/>
        </w:rPr>
        <w:br/>
      </w:r>
      <w:r w:rsidR="00E524E0">
        <w:rPr>
          <w:noProof/>
          <w:lang w:val="gl-ES"/>
        </w:rPr>
        <w:drawing>
          <wp:inline distT="0" distB="0" distL="0" distR="0" wp14:anchorId="3CC27359" wp14:editId="2B240F54">
            <wp:extent cx="7008279" cy="4640887"/>
            <wp:effectExtent l="0" t="0" r="2540" b="7620"/>
            <wp:docPr id="6" name="Imagen 6" descr="C:\Users\abraham\Downloads\Mapa conceptua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raham\Downloads\Mapa conceptual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442" cy="466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DBE8" w14:textId="2BEB975F" w:rsidR="00CA6D65" w:rsidRDefault="00CA6D65" w:rsidP="00CA6D65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 xml:space="preserve">Modelo </w:t>
      </w:r>
      <w:proofErr w:type="spellStart"/>
      <w:r w:rsidRPr="001A7FE5">
        <w:rPr>
          <w:lang w:val="gl-ES"/>
        </w:rPr>
        <w:t>Relacional</w:t>
      </w:r>
      <w:proofErr w:type="spellEnd"/>
    </w:p>
    <w:p w14:paraId="081ACEF6" w14:textId="77777777" w:rsidR="00CA6D65" w:rsidRPr="00CA6D65" w:rsidRDefault="00CA6D65" w:rsidP="00CA6D65">
      <w:pPr>
        <w:rPr>
          <w:lang w:val="gl-ES"/>
        </w:rPr>
      </w:pPr>
    </w:p>
    <w:p w14:paraId="49855D8F" w14:textId="77777777" w:rsidR="00A86400" w:rsidRDefault="00A86400" w:rsidP="001A7FE5">
      <w:pPr>
        <w:rPr>
          <w:lang w:val="gl-ES"/>
        </w:rPr>
        <w:sectPr w:rsidR="00A86400" w:rsidSect="00E524E0">
          <w:pgSz w:w="16838" w:h="11906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  <w:lang w:val="gl-ES"/>
        </w:rPr>
        <w:lastRenderedPageBreak/>
        <w:drawing>
          <wp:inline distT="0" distB="0" distL="0" distR="0" wp14:anchorId="3E8B214A" wp14:editId="7B442ED1">
            <wp:extent cx="6600898" cy="7571362"/>
            <wp:effectExtent l="0" t="8890" r="63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TIDAD-RELAC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90769" cy="76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8E10" w14:textId="7EF2F3F1" w:rsidR="00A86400" w:rsidRDefault="00A86400" w:rsidP="001A7FE5">
      <w:pPr>
        <w:rPr>
          <w:lang w:val="gl-ES"/>
        </w:rPr>
      </w:pPr>
    </w:p>
    <w:p w14:paraId="1BA41A6C" w14:textId="77777777" w:rsidR="00A86400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>Proce</w:t>
      </w:r>
      <w:r w:rsidRPr="00AD2A4B">
        <w:rPr>
          <w:lang w:val="gl-ES"/>
        </w:rPr>
        <w:t>so de Normalización</w:t>
      </w:r>
    </w:p>
    <w:p w14:paraId="01965ADC" w14:textId="46DCC2BF" w:rsidR="00A86400" w:rsidRDefault="00A86400" w:rsidP="00FE4BEC">
      <w:pPr>
        <w:spacing w:line="276" w:lineRule="auto"/>
        <w:rPr>
          <w:lang w:val="gl-ES"/>
        </w:rPr>
      </w:pPr>
      <w:r>
        <w:rPr>
          <w:lang w:val="gl-ES"/>
        </w:rPr>
        <w:t>Paso 1:</w:t>
      </w:r>
      <w:r w:rsidR="005D00E8">
        <w:rPr>
          <w:lang w:val="gl-ES"/>
        </w:rPr>
        <w:t>Primera Forma 1FN</w:t>
      </w:r>
    </w:p>
    <w:p w14:paraId="00285130" w14:textId="77777777" w:rsidR="00A86400" w:rsidRPr="009E5667" w:rsidRDefault="00A86400" w:rsidP="00FE4BEC">
      <w:pPr>
        <w:pStyle w:val="Prrafodelista"/>
        <w:numPr>
          <w:ilvl w:val="0"/>
          <w:numId w:val="10"/>
        </w:numPr>
        <w:spacing w:line="276" w:lineRule="auto"/>
        <w:rPr>
          <w:lang w:val="gl-ES"/>
        </w:rPr>
      </w:pPr>
      <w:r>
        <w:rPr>
          <w:lang w:val="gl-ES"/>
        </w:rPr>
        <w:t xml:space="preserve">Todas las </w:t>
      </w:r>
      <w:proofErr w:type="spellStart"/>
      <w:r>
        <w:rPr>
          <w:lang w:val="gl-ES"/>
        </w:rPr>
        <w:t>tablas</w:t>
      </w:r>
      <w:proofErr w:type="spellEnd"/>
      <w:r>
        <w:rPr>
          <w:lang w:val="gl-ES"/>
        </w:rPr>
        <w:t xml:space="preserve"> </w:t>
      </w:r>
      <w:proofErr w:type="spellStart"/>
      <w:r>
        <w:rPr>
          <w:lang w:val="gl-ES"/>
        </w:rPr>
        <w:t>cumplen</w:t>
      </w:r>
      <w:proofErr w:type="spellEnd"/>
      <w:r>
        <w:rPr>
          <w:lang w:val="gl-ES"/>
        </w:rPr>
        <w:t xml:space="preserve"> con el 1fn (No </w:t>
      </w:r>
      <w:proofErr w:type="spellStart"/>
      <w:r>
        <w:rPr>
          <w:lang w:val="gl-ES"/>
        </w:rPr>
        <w:t>hay</w:t>
      </w:r>
      <w:proofErr w:type="spellEnd"/>
      <w:r>
        <w:rPr>
          <w:lang w:val="gl-ES"/>
        </w:rPr>
        <w:t xml:space="preserve"> campos </w:t>
      </w:r>
      <w:proofErr w:type="spellStart"/>
      <w:r>
        <w:rPr>
          <w:lang w:val="gl-ES"/>
        </w:rPr>
        <w:t>multivaluados</w:t>
      </w:r>
      <w:proofErr w:type="spellEnd"/>
      <w:r>
        <w:rPr>
          <w:lang w:val="gl-ES"/>
        </w:rPr>
        <w:t>)</w:t>
      </w:r>
      <w:r w:rsidRPr="009E5667">
        <w:rPr>
          <w:b/>
          <w:lang w:val="gl-ES"/>
        </w:rPr>
        <w:t xml:space="preserve"> </w:t>
      </w:r>
    </w:p>
    <w:p w14:paraId="25BF58CF" w14:textId="77777777" w:rsidR="00A86400" w:rsidRPr="009E5667" w:rsidRDefault="00A86400" w:rsidP="00FE4BEC">
      <w:pPr>
        <w:pStyle w:val="Prrafodelista"/>
        <w:spacing w:line="276" w:lineRule="auto"/>
        <w:rPr>
          <w:lang w:val="gl-ES"/>
        </w:rPr>
      </w:pPr>
    </w:p>
    <w:p w14:paraId="38BECF48" w14:textId="77777777" w:rsidR="00A86400" w:rsidRDefault="00A86400" w:rsidP="00FE4BEC">
      <w:pPr>
        <w:pStyle w:val="Prrafodelista"/>
        <w:spacing w:line="276" w:lineRule="auto"/>
        <w:rPr>
          <w:lang w:val="gl-ES"/>
        </w:rPr>
      </w:pPr>
      <w:r w:rsidRPr="00734257">
        <w:rPr>
          <w:b/>
          <w:lang w:val="gl-ES"/>
        </w:rPr>
        <w:t>Piloto</w:t>
      </w:r>
      <w:r w:rsidRPr="00DC47FC">
        <w:rPr>
          <w:lang w:val="gl-ES"/>
        </w:rPr>
        <w:t>(</w:t>
      </w:r>
      <w:proofErr w:type="spellStart"/>
      <w:r w:rsidRPr="00DC47FC">
        <w:rPr>
          <w:lang w:val="gl-ES"/>
        </w:rPr>
        <w:t>id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nombre</w:t>
      </w:r>
      <w:proofErr w:type="spellEnd"/>
      <w:r w:rsidRPr="00DC47FC">
        <w:rPr>
          <w:lang w:val="gl-ES"/>
        </w:rPr>
        <w:t xml:space="preserve">, abreviatura, </w:t>
      </w:r>
      <w:proofErr w:type="spellStart"/>
      <w:r w:rsidRPr="009E5667">
        <w:rPr>
          <w:color w:val="FF0000"/>
          <w:lang w:val="gl-ES"/>
        </w:rPr>
        <w:t>edad</w:t>
      </w:r>
      <w:proofErr w:type="spellEnd"/>
      <w:r w:rsidRPr="009E5667">
        <w:rPr>
          <w:color w:val="FF0000"/>
          <w:lang w:val="gl-ES"/>
        </w:rPr>
        <w:t xml:space="preserve">, </w:t>
      </w:r>
      <w:proofErr w:type="spellStart"/>
      <w:r w:rsidRPr="00DC47FC">
        <w:rPr>
          <w:lang w:val="gl-ES"/>
        </w:rPr>
        <w:t>nacionalidad</w:t>
      </w:r>
      <w:proofErr w:type="spellEnd"/>
      <w:r w:rsidRPr="00DC47FC">
        <w:rPr>
          <w:lang w:val="gl-ES"/>
        </w:rPr>
        <w:t xml:space="preserve">, altura, peso, </w:t>
      </w:r>
      <w:proofErr w:type="spellStart"/>
      <w:r w:rsidRPr="00DC47FC">
        <w:rPr>
          <w:lang w:val="gl-ES"/>
        </w:rPr>
        <w:t>fecha_nacimiento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numero_licencia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foto_url</w:t>
      </w:r>
      <w:proofErr w:type="spellEnd"/>
      <w:r w:rsidRPr="00DC47FC">
        <w:rPr>
          <w:lang w:val="gl-ES"/>
        </w:rPr>
        <w:t>);</w:t>
      </w:r>
    </w:p>
    <w:p w14:paraId="0B22D593" w14:textId="77777777" w:rsidR="00A86400" w:rsidRPr="009E5667" w:rsidRDefault="00A86400" w:rsidP="00FE4BEC">
      <w:pPr>
        <w:pStyle w:val="Prrafodelista"/>
        <w:spacing w:line="276" w:lineRule="auto"/>
        <w:rPr>
          <w:lang w:val="gl-ES"/>
        </w:rPr>
      </w:pPr>
    </w:p>
    <w:p w14:paraId="526828C4" w14:textId="77777777" w:rsidR="00A86400" w:rsidRPr="009E5667" w:rsidRDefault="00A86400" w:rsidP="00FE4BEC">
      <w:pPr>
        <w:pStyle w:val="Prrafodelista"/>
        <w:spacing w:line="276" w:lineRule="auto"/>
        <w:rPr>
          <w:b/>
          <w:lang w:val="gl-ES"/>
        </w:rPr>
      </w:pPr>
      <w:proofErr w:type="gramStart"/>
      <w:r w:rsidRPr="009E5667">
        <w:rPr>
          <w:b/>
        </w:rPr>
        <w:t>Piloto(</w:t>
      </w:r>
      <w:proofErr w:type="gramEnd"/>
      <w:r w:rsidRPr="009E5667">
        <w:rPr>
          <w:b/>
        </w:rPr>
        <w:t xml:space="preserve">id, nombre, abreviatura, nacionalidad, altura, peso, </w:t>
      </w:r>
      <w:proofErr w:type="spellStart"/>
      <w:r w:rsidRPr="009E5667">
        <w:rPr>
          <w:b/>
        </w:rPr>
        <w:t>fecha_nacimiento</w:t>
      </w:r>
      <w:proofErr w:type="spellEnd"/>
      <w:r w:rsidRPr="009E5667">
        <w:rPr>
          <w:b/>
        </w:rPr>
        <w:t xml:space="preserve">, </w:t>
      </w:r>
      <w:proofErr w:type="spellStart"/>
      <w:r w:rsidRPr="009E5667">
        <w:rPr>
          <w:b/>
        </w:rPr>
        <w:t>numero_licencia</w:t>
      </w:r>
      <w:proofErr w:type="spellEnd"/>
      <w:r w:rsidRPr="009E5667">
        <w:rPr>
          <w:b/>
        </w:rPr>
        <w:t xml:space="preserve">, </w:t>
      </w:r>
      <w:proofErr w:type="spellStart"/>
      <w:r w:rsidRPr="009E5667">
        <w:rPr>
          <w:b/>
        </w:rPr>
        <w:t>foto_url</w:t>
      </w:r>
      <w:proofErr w:type="spellEnd"/>
      <w:r w:rsidRPr="009E5667">
        <w:rPr>
          <w:b/>
        </w:rPr>
        <w:t>)</w:t>
      </w:r>
      <w:r>
        <w:rPr>
          <w:b/>
        </w:rPr>
        <w:t>.</w:t>
      </w:r>
    </w:p>
    <w:p w14:paraId="00F0C22C" w14:textId="77777777" w:rsidR="00A86400" w:rsidRDefault="00A86400" w:rsidP="00FE4BEC">
      <w:pPr>
        <w:pStyle w:val="Prrafodelista"/>
        <w:spacing w:line="276" w:lineRule="auto"/>
        <w:rPr>
          <w:lang w:val="gl-ES"/>
        </w:rPr>
      </w:pPr>
      <w:r>
        <w:rPr>
          <w:lang w:val="gl-ES"/>
        </w:rPr>
        <w:t xml:space="preserve">Vamos a eliminar </w:t>
      </w:r>
      <w:proofErr w:type="spellStart"/>
      <w:r>
        <w:rPr>
          <w:lang w:val="gl-ES"/>
        </w:rPr>
        <w:t>edad</w:t>
      </w:r>
      <w:proofErr w:type="spellEnd"/>
      <w:r>
        <w:rPr>
          <w:lang w:val="gl-ES"/>
        </w:rPr>
        <w:t xml:space="preserve"> </w:t>
      </w:r>
      <w:proofErr w:type="spellStart"/>
      <w:r>
        <w:rPr>
          <w:lang w:val="gl-ES"/>
        </w:rPr>
        <w:t>ya</w:t>
      </w:r>
      <w:proofErr w:type="spellEnd"/>
      <w:r>
        <w:rPr>
          <w:lang w:val="gl-ES"/>
        </w:rPr>
        <w:t xml:space="preserve"> que </w:t>
      </w:r>
      <w:proofErr w:type="spellStart"/>
      <w:r>
        <w:rPr>
          <w:lang w:val="gl-ES"/>
        </w:rPr>
        <w:t>puede</w:t>
      </w:r>
      <w:proofErr w:type="spellEnd"/>
      <w:r>
        <w:rPr>
          <w:lang w:val="gl-ES"/>
        </w:rPr>
        <w:t xml:space="preserve"> ser calculada con fecha </w:t>
      </w:r>
      <w:proofErr w:type="spellStart"/>
      <w:r>
        <w:rPr>
          <w:lang w:val="gl-ES"/>
        </w:rPr>
        <w:t>Nacimiento</w:t>
      </w:r>
      <w:proofErr w:type="spellEnd"/>
      <w:r>
        <w:rPr>
          <w:lang w:val="gl-ES"/>
        </w:rPr>
        <w:t>.</w:t>
      </w:r>
    </w:p>
    <w:p w14:paraId="2F55B2BB" w14:textId="074CDF3D" w:rsidR="00A86400" w:rsidRDefault="00A86400" w:rsidP="00FE4BEC">
      <w:pPr>
        <w:spacing w:line="276" w:lineRule="auto"/>
        <w:rPr>
          <w:lang w:val="gl-ES"/>
        </w:rPr>
      </w:pPr>
      <w:r>
        <w:rPr>
          <w:lang w:val="gl-ES"/>
        </w:rPr>
        <w:t>Paso 2:</w:t>
      </w:r>
      <w:r w:rsidR="005D00E8">
        <w:rPr>
          <w:lang w:val="gl-ES"/>
        </w:rPr>
        <w:t>Segunda Forma 2FN</w:t>
      </w:r>
    </w:p>
    <w:p w14:paraId="05B671E0" w14:textId="77777777" w:rsidR="00A86400" w:rsidRDefault="00A86400" w:rsidP="00FE4BEC">
      <w:pPr>
        <w:pStyle w:val="Prrafodelista"/>
        <w:numPr>
          <w:ilvl w:val="0"/>
          <w:numId w:val="10"/>
        </w:numPr>
        <w:spacing w:line="276" w:lineRule="auto"/>
        <w:rPr>
          <w:lang w:val="gl-ES"/>
        </w:rPr>
      </w:pPr>
      <w:r>
        <w:rPr>
          <w:lang w:val="gl-ES"/>
        </w:rPr>
        <w:t xml:space="preserve">Todas las </w:t>
      </w:r>
      <w:proofErr w:type="spellStart"/>
      <w:r>
        <w:rPr>
          <w:lang w:val="gl-ES"/>
        </w:rPr>
        <w:t>tablas</w:t>
      </w:r>
      <w:proofErr w:type="spellEnd"/>
      <w:r>
        <w:rPr>
          <w:lang w:val="gl-ES"/>
        </w:rPr>
        <w:t xml:space="preserve"> </w:t>
      </w:r>
      <w:proofErr w:type="spellStart"/>
      <w:r>
        <w:rPr>
          <w:lang w:val="gl-ES"/>
        </w:rPr>
        <w:t>cumplen</w:t>
      </w:r>
      <w:proofErr w:type="spellEnd"/>
      <w:r>
        <w:rPr>
          <w:lang w:val="gl-ES"/>
        </w:rPr>
        <w:t xml:space="preserve"> con 2FN (No </w:t>
      </w:r>
      <w:proofErr w:type="spellStart"/>
      <w:r>
        <w:rPr>
          <w:lang w:val="gl-ES"/>
        </w:rPr>
        <w:t>hay</w:t>
      </w:r>
      <w:proofErr w:type="spellEnd"/>
      <w:r>
        <w:rPr>
          <w:lang w:val="gl-ES"/>
        </w:rPr>
        <w:t xml:space="preserve"> dependencias de claves </w:t>
      </w:r>
      <w:proofErr w:type="spellStart"/>
      <w:r>
        <w:rPr>
          <w:lang w:val="gl-ES"/>
        </w:rPr>
        <w:t>compuestas</w:t>
      </w:r>
      <w:proofErr w:type="spellEnd"/>
      <w:r>
        <w:rPr>
          <w:lang w:val="gl-ES"/>
        </w:rPr>
        <w:t>)</w:t>
      </w:r>
    </w:p>
    <w:p w14:paraId="433B575C" w14:textId="671AFD4C" w:rsidR="00A86400" w:rsidRDefault="00A86400" w:rsidP="00FE4BEC">
      <w:pPr>
        <w:spacing w:line="276" w:lineRule="auto"/>
        <w:rPr>
          <w:lang w:val="gl-ES"/>
        </w:rPr>
      </w:pPr>
      <w:r>
        <w:rPr>
          <w:lang w:val="gl-ES"/>
        </w:rPr>
        <w:t>Paso 3:</w:t>
      </w:r>
      <w:r w:rsidR="005D00E8">
        <w:rPr>
          <w:lang w:val="gl-ES"/>
        </w:rPr>
        <w:t>Tercera Forma 3FN</w:t>
      </w:r>
    </w:p>
    <w:p w14:paraId="5693305C" w14:textId="7DAB88A0" w:rsidR="00A86400" w:rsidRDefault="005D00E8" w:rsidP="00FE4BEC">
      <w:pPr>
        <w:pStyle w:val="Prrafodelista"/>
        <w:numPr>
          <w:ilvl w:val="0"/>
          <w:numId w:val="10"/>
        </w:numPr>
        <w:spacing w:line="276" w:lineRule="auto"/>
        <w:rPr>
          <w:lang w:val="gl-ES"/>
        </w:rPr>
      </w:pPr>
      <w:r>
        <w:rPr>
          <w:lang w:val="gl-ES"/>
        </w:rPr>
        <w:t xml:space="preserve">No </w:t>
      </w:r>
      <w:proofErr w:type="spellStart"/>
      <w:r>
        <w:rPr>
          <w:lang w:val="gl-ES"/>
        </w:rPr>
        <w:t>hay</w:t>
      </w:r>
      <w:proofErr w:type="spellEnd"/>
      <w:r>
        <w:rPr>
          <w:lang w:val="gl-ES"/>
        </w:rPr>
        <w:t xml:space="preserve"> dependencias transitivas</w:t>
      </w:r>
    </w:p>
    <w:p w14:paraId="38A56879" w14:textId="0F46FA18" w:rsidR="005D00E8" w:rsidRDefault="005D00E8" w:rsidP="00FE4BEC">
      <w:pPr>
        <w:pStyle w:val="Prrafodelista"/>
        <w:numPr>
          <w:ilvl w:val="0"/>
          <w:numId w:val="10"/>
        </w:numPr>
        <w:spacing w:line="276" w:lineRule="auto"/>
        <w:rPr>
          <w:lang w:val="gl-ES"/>
        </w:rPr>
      </w:pPr>
      <w:r>
        <w:rPr>
          <w:lang w:val="gl-ES"/>
        </w:rPr>
        <w:t xml:space="preserve">No </w:t>
      </w:r>
      <w:proofErr w:type="spellStart"/>
      <w:r>
        <w:rPr>
          <w:lang w:val="gl-ES"/>
        </w:rPr>
        <w:t>hay</w:t>
      </w:r>
      <w:proofErr w:type="spellEnd"/>
      <w:r>
        <w:rPr>
          <w:lang w:val="gl-ES"/>
        </w:rPr>
        <w:t xml:space="preserve"> campos redundantes</w:t>
      </w:r>
    </w:p>
    <w:p w14:paraId="30F51CEC" w14:textId="662B4264" w:rsidR="00E335F1" w:rsidRDefault="00E335F1" w:rsidP="00E335F1">
      <w:pPr>
        <w:rPr>
          <w:lang w:val="gl-ES"/>
        </w:rPr>
      </w:pPr>
    </w:p>
    <w:p w14:paraId="249EEA05" w14:textId="7F8486AC" w:rsidR="00E335F1" w:rsidRDefault="00E335F1" w:rsidP="00E335F1">
      <w:pPr>
        <w:rPr>
          <w:lang w:val="gl-ES"/>
        </w:rPr>
      </w:pPr>
    </w:p>
    <w:p w14:paraId="1A2F71EB" w14:textId="2931FA8C" w:rsidR="00E335F1" w:rsidRDefault="00E335F1" w:rsidP="00E335F1">
      <w:pPr>
        <w:rPr>
          <w:lang w:val="gl-ES"/>
        </w:rPr>
      </w:pPr>
    </w:p>
    <w:p w14:paraId="7D658CD8" w14:textId="3BD93F51" w:rsidR="00E335F1" w:rsidRDefault="00E335F1" w:rsidP="00E335F1">
      <w:pPr>
        <w:rPr>
          <w:lang w:val="gl-ES"/>
        </w:rPr>
      </w:pPr>
    </w:p>
    <w:p w14:paraId="185EE237" w14:textId="0B191F04" w:rsidR="00E335F1" w:rsidRDefault="00E335F1" w:rsidP="00E335F1">
      <w:pPr>
        <w:rPr>
          <w:lang w:val="gl-ES"/>
        </w:rPr>
      </w:pPr>
    </w:p>
    <w:p w14:paraId="5DC7976C" w14:textId="4D08E233" w:rsidR="00E335F1" w:rsidRDefault="00E335F1" w:rsidP="00E335F1">
      <w:pPr>
        <w:rPr>
          <w:lang w:val="gl-ES"/>
        </w:rPr>
      </w:pPr>
    </w:p>
    <w:p w14:paraId="68DAA1CE" w14:textId="267E4F87" w:rsidR="00E335F1" w:rsidRDefault="00E335F1" w:rsidP="00E335F1">
      <w:pPr>
        <w:rPr>
          <w:lang w:val="gl-ES"/>
        </w:rPr>
      </w:pPr>
    </w:p>
    <w:p w14:paraId="56BDB2E7" w14:textId="46851EFC" w:rsidR="00E335F1" w:rsidRDefault="00E335F1" w:rsidP="00E335F1">
      <w:pPr>
        <w:rPr>
          <w:lang w:val="gl-ES"/>
        </w:rPr>
      </w:pPr>
    </w:p>
    <w:p w14:paraId="7C0285EE" w14:textId="07D8FA3E" w:rsidR="00E335F1" w:rsidRDefault="00E335F1" w:rsidP="00E335F1">
      <w:pPr>
        <w:rPr>
          <w:lang w:val="gl-ES"/>
        </w:rPr>
      </w:pPr>
    </w:p>
    <w:p w14:paraId="2A04DCE3" w14:textId="179ACB6E" w:rsidR="00E335F1" w:rsidRDefault="00E335F1" w:rsidP="00E335F1">
      <w:pPr>
        <w:rPr>
          <w:lang w:val="gl-ES"/>
        </w:rPr>
      </w:pPr>
    </w:p>
    <w:p w14:paraId="287B0212" w14:textId="120B2E7B" w:rsidR="00E335F1" w:rsidRDefault="00E335F1" w:rsidP="00E335F1">
      <w:pPr>
        <w:rPr>
          <w:lang w:val="gl-ES"/>
        </w:rPr>
      </w:pPr>
    </w:p>
    <w:p w14:paraId="5202D22A" w14:textId="514578E9" w:rsidR="00E335F1" w:rsidRDefault="00E335F1" w:rsidP="00E335F1">
      <w:pPr>
        <w:rPr>
          <w:lang w:val="gl-ES"/>
        </w:rPr>
      </w:pPr>
    </w:p>
    <w:p w14:paraId="713C72CF" w14:textId="370D6C2E" w:rsidR="00E335F1" w:rsidRDefault="00E335F1" w:rsidP="00E335F1">
      <w:pPr>
        <w:rPr>
          <w:lang w:val="gl-ES"/>
        </w:rPr>
      </w:pPr>
    </w:p>
    <w:p w14:paraId="18FBF9A7" w14:textId="15A54673" w:rsidR="00E335F1" w:rsidRDefault="00E335F1" w:rsidP="00E335F1">
      <w:pPr>
        <w:rPr>
          <w:lang w:val="gl-ES"/>
        </w:rPr>
      </w:pPr>
    </w:p>
    <w:p w14:paraId="008C67E6" w14:textId="257A85EC" w:rsidR="00E335F1" w:rsidRDefault="00E335F1" w:rsidP="00E335F1">
      <w:pPr>
        <w:rPr>
          <w:lang w:val="gl-ES"/>
        </w:rPr>
      </w:pPr>
    </w:p>
    <w:p w14:paraId="68707E62" w14:textId="77777777" w:rsidR="00E335F1" w:rsidRPr="00E335F1" w:rsidRDefault="00E335F1" w:rsidP="00E335F1">
      <w:pPr>
        <w:rPr>
          <w:lang w:val="gl-ES"/>
        </w:rPr>
      </w:pPr>
    </w:p>
    <w:p w14:paraId="67B329F6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proofErr w:type="spellStart"/>
      <w:r w:rsidRPr="001A7FE5">
        <w:rPr>
          <w:lang w:val="gl-ES"/>
        </w:rPr>
        <w:lastRenderedPageBreak/>
        <w:t>Script</w:t>
      </w:r>
      <w:proofErr w:type="spellEnd"/>
      <w:r w:rsidRPr="001A7FE5">
        <w:rPr>
          <w:lang w:val="gl-ES"/>
        </w:rPr>
        <w:t xml:space="preserve"> de Creación de la Base de Datos</w:t>
      </w:r>
    </w:p>
    <w:p w14:paraId="41D89D75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drop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database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if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exists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Formula1;</w:t>
      </w:r>
    </w:p>
    <w:p w14:paraId="2E1D57B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database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if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not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exists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Formula1;</w:t>
      </w:r>
    </w:p>
    <w:p w14:paraId="36BAC28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use Formula1;</w:t>
      </w:r>
    </w:p>
    <w:p w14:paraId="35C56D9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Piloto (</w:t>
      </w:r>
    </w:p>
    <w:p w14:paraId="720AFF3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 AUTO_INCREMENT PRIMARY KEY,</w:t>
      </w:r>
    </w:p>
    <w:p w14:paraId="2AECEED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nombre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VARCHAR(255),</w:t>
      </w:r>
    </w:p>
    <w:p w14:paraId="5E947C0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abreviatura VARCHAR(50),</w:t>
      </w:r>
    </w:p>
    <w:p w14:paraId="01683B3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nacionalidad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VARCHAR(100),</w:t>
      </w:r>
    </w:p>
    <w:p w14:paraId="16B593A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altura FLOAT,</w:t>
      </w:r>
    </w:p>
    <w:p w14:paraId="4EEEA7F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peso FLOAT,</w:t>
      </w:r>
    </w:p>
    <w:p w14:paraId="34AD9CF5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fecha_nacimiento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DATE,</w:t>
      </w:r>
    </w:p>
    <w:p w14:paraId="036B416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numero_licencia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VARCHAR(50),</w:t>
      </w:r>
    </w:p>
    <w:p w14:paraId="44B9544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foto_url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VARCHAR(255)</w:t>
      </w:r>
    </w:p>
    <w:p w14:paraId="0EDA7C55" w14:textId="681A74D8" w:rsid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5A018166" w14:textId="06CE0B5D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9969214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BAF348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Equipo (</w:t>
      </w:r>
    </w:p>
    <w:p w14:paraId="3B7FDA4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 AUTO_INCREMENT PRIMARY KEY,</w:t>
      </w:r>
    </w:p>
    <w:p w14:paraId="32E542D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nombre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VARCHAR(255),</w:t>
      </w:r>
    </w:p>
    <w:p w14:paraId="2041E74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pais VARCHAR(100),</w:t>
      </w:r>
    </w:p>
    <w:p w14:paraId="1B5373D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color VARCHAR(50),</w:t>
      </w:r>
    </w:p>
    <w:p w14:paraId="6B8F535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sede_principal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VARCHAR(255),</w:t>
      </w:r>
    </w:p>
    <w:p w14:paraId="747D542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director_equipo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VARCHAR(255),</w:t>
      </w:r>
    </w:p>
    <w:p w14:paraId="071309E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año_fundacion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006FCEB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logo_url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VARCHAR(255)</w:t>
      </w:r>
    </w:p>
    <w:p w14:paraId="2CAC40F5" w14:textId="1C024A46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1EE8312E" w14:textId="4CB36BB4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A37C8DC" w14:textId="69216C0C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23AF72E" w14:textId="6B296BFC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F209F4E" w14:textId="118C3773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5DA0AAD" w14:textId="58D8726D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2AAA8CD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744B78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Temporada (</w:t>
      </w:r>
    </w:p>
    <w:p w14:paraId="52412BD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 AUTO_INCREMENT PRIMARY KEY,</w:t>
      </w:r>
    </w:p>
    <w:p w14:paraId="293C2F6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año INT,</w:t>
      </w:r>
    </w:p>
    <w:p w14:paraId="04F42B4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idPilotoGANADOR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262D5C5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idEquipoGANADOR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353B969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fk_temporada_piloto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idPilotoGANADOR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Piloto(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),</w:t>
      </w:r>
    </w:p>
    <w:p w14:paraId="4A0D392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fk_temporada_equipo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idEquipoGANADOR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Equipo(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</w:t>
      </w:r>
    </w:p>
    <w:p w14:paraId="08F8F49B" w14:textId="106ED1F3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0679121A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1CC958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CREATE TABLE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CocheTemporada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</w:p>
    <w:p w14:paraId="3091573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 AUTO_INCREMENT PRIMARY KEY,</w:t>
      </w:r>
    </w:p>
    <w:p w14:paraId="52CC173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nombre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VARCHAR(255),</w:t>
      </w:r>
    </w:p>
    <w:p w14:paraId="7AA3C6A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motor VARCHAR(255),</w:t>
      </w:r>
    </w:p>
    <w:p w14:paraId="7809433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1665997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52BDFC8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especificaciones_tecnicas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TEXT,</w:t>
      </w:r>
    </w:p>
    <w:p w14:paraId="5D8E39C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peso_coche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FLOAT,</w:t>
      </w:r>
    </w:p>
    <w:p w14:paraId="344CA7D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potencia FLOAT,</w:t>
      </w:r>
    </w:p>
    <w:p w14:paraId="7BCEF32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fk_coche_equipo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Equipo(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),</w:t>
      </w:r>
    </w:p>
    <w:p w14:paraId="4D535DD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fk_coche_temporada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Temporada(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</w:t>
      </w:r>
    </w:p>
    <w:p w14:paraId="1244A56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6E8A2A25" w14:textId="6DB8131C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9C204B2" w14:textId="333AED51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6AF0F4B" w14:textId="34EAAC67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9E4C482" w14:textId="485387F1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79304CA" w14:textId="6E2B83DC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66E7DE5" w14:textId="27E06E1E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7ED4A04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57FC37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CREATE TABLE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PilotoTemporadaEquipo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</w:p>
    <w:p w14:paraId="517A164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 AUTO_INCREMENT PRIMARY KEY,</w:t>
      </w:r>
    </w:p>
    <w:p w14:paraId="53B5732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730FF62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idPiloto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46627B6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4B25CED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idCocheTemporada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047D5B4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numeroCoche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5822D98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fk_pte_temporada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Temporada(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),</w:t>
      </w:r>
    </w:p>
    <w:p w14:paraId="4C00E99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fk_pte_piloto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idPiloto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Piloto(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),</w:t>
      </w:r>
    </w:p>
    <w:p w14:paraId="5A0EFB6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fk_pte_equipo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Equipo(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),</w:t>
      </w:r>
    </w:p>
    <w:p w14:paraId="0BCEC62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fk_pte_coche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idCocheTemporada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) REFERENCES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CocheTemporada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</w:t>
      </w:r>
    </w:p>
    <w:p w14:paraId="1694A10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5EF37C9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DFF72E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CREATE TABLE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Circuito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</w:p>
    <w:p w14:paraId="0BE84E7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 AUTO_INCREMENT PRIMARY KEY,</w:t>
      </w:r>
    </w:p>
    <w:p w14:paraId="6A17857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nombre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VARCHAR(255),</w:t>
      </w:r>
    </w:p>
    <w:p w14:paraId="2369378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localizacion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VARCHAR(255),</w:t>
      </w:r>
    </w:p>
    <w:p w14:paraId="1684CA9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pais VARCHAR(100),</w:t>
      </w:r>
    </w:p>
    <w:p w14:paraId="7F5D607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kilometros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FLOAT,</w:t>
      </w:r>
    </w:p>
    <w:p w14:paraId="3C4BA6D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numero_vueltas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3D4CD46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record_vuelta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VARCHAR(50),</w:t>
      </w:r>
    </w:p>
    <w:p w14:paraId="477C8F9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tipo_circuito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VARCHAR(100),</w:t>
      </w:r>
    </w:p>
    <w:p w14:paraId="109E55F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longitud_pit_lane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FLOAT</w:t>
      </w:r>
    </w:p>
    <w:p w14:paraId="2555066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49E45CB0" w14:textId="738B997B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D8BF3A0" w14:textId="0D0E295B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3552E92" w14:textId="25E87ED1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355E16E" w14:textId="70B61A11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512E79A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8C4A4A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CREATE TABLE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GranPremio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</w:p>
    <w:p w14:paraId="0AED76E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 AUTO_INCREMENT PRIMARY KEY,</w:t>
      </w:r>
    </w:p>
    <w:p w14:paraId="52F76CC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nombreGranPremio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VARCHAR(255),</w:t>
      </w:r>
    </w:p>
    <w:p w14:paraId="79143D7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188618A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idCircuito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6B6BA6A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fecha DATE,</w:t>
      </w:r>
    </w:p>
    <w:p w14:paraId="1BE4A65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clima VARCHAR(100),</w:t>
      </w:r>
    </w:p>
    <w:p w14:paraId="2DCF0E0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hora_inicio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TIME,</w:t>
      </w:r>
    </w:p>
    <w:p w14:paraId="7B5A375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vueltas_completadas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4F0A477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estado VARCHAR(100),</w:t>
      </w:r>
    </w:p>
    <w:p w14:paraId="586597D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fk_gp_temporada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Temporada(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),</w:t>
      </w:r>
    </w:p>
    <w:p w14:paraId="4C7F28F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fk_gp_circuito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idCircuito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) REFERENCES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Circuito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</w:t>
      </w:r>
    </w:p>
    <w:p w14:paraId="274A934E" w14:textId="153D627C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6EF7D927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301DEB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CREATE TABLE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ClasificacionPiloto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</w:p>
    <w:p w14:paraId="29CAFCD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 AUTO_INCREMENT PRIMARY KEY,</w:t>
      </w:r>
    </w:p>
    <w:p w14:paraId="6B52611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5264079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idPiloto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62845AD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posicion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0A9CBC6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puntos FLOAT,</w:t>
      </w:r>
    </w:p>
    <w:p w14:paraId="39F5536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fk_cp_temporada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Temporada(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),</w:t>
      </w:r>
    </w:p>
    <w:p w14:paraId="138E4E6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fk_cp_piloto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idPiloto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Piloto(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</w:t>
      </w:r>
    </w:p>
    <w:p w14:paraId="5C88D882" w14:textId="3552B085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404AA1D4" w14:textId="0A2F0EBF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A5568DD" w14:textId="49A4B7F5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F320B65" w14:textId="4DEBEFEB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F5FD61F" w14:textId="4AA6559A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A2ED5FA" w14:textId="21D3BA47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29E0331" w14:textId="12ED60FF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7AEC338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8E6E61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CREATE TABLE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ClasificacionEquipo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</w:p>
    <w:p w14:paraId="1D15EBA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 AUTO_INCREMENT PRIMARY KEY,</w:t>
      </w:r>
    </w:p>
    <w:p w14:paraId="6CFE43B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717828A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29BC8DF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posicion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419F545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puntos FLOAT,</w:t>
      </w:r>
    </w:p>
    <w:p w14:paraId="1872462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fk_ce_temporada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Temporada(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),</w:t>
      </w:r>
    </w:p>
    <w:p w14:paraId="72F9E56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fk_ce_equipo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Equipo(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</w:t>
      </w:r>
    </w:p>
    <w:p w14:paraId="563FB1F2" w14:textId="4684181B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549D98B4" w14:textId="3CF80383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1AB956E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49A6D2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CREATE TABLE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Qualy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</w:p>
    <w:p w14:paraId="135A3BA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 AUTO_INCREMENT PRIMARY KEY,</w:t>
      </w:r>
    </w:p>
    <w:p w14:paraId="07AF17E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idGranPremio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63351FD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idPiloto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0814091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03ACE2B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q1 TIME,</w:t>
      </w:r>
    </w:p>
    <w:p w14:paraId="1A814A0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q2 TIME,</w:t>
      </w:r>
    </w:p>
    <w:p w14:paraId="6D021BC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q3 TIME,</w:t>
      </w:r>
    </w:p>
    <w:p w14:paraId="04F0795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posicion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186B9C3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tipo_clasificacion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VARCHAR(100),</w:t>
      </w:r>
    </w:p>
    <w:p w14:paraId="7354471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condicion_pista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VARCHAR(100),</w:t>
      </w:r>
    </w:p>
    <w:p w14:paraId="0337184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fk_qualy_gp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idGranPremio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) REFERENCES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GranPremio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),</w:t>
      </w:r>
    </w:p>
    <w:p w14:paraId="73ABA2E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fk_qualy_piloto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idPiloto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Piloto(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),</w:t>
      </w:r>
    </w:p>
    <w:p w14:paraId="1A945CF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fk_qualy_equipo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Equipo(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</w:t>
      </w:r>
    </w:p>
    <w:p w14:paraId="7307F790" w14:textId="7E905275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01B846DF" w14:textId="15838FF0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335A322" w14:textId="6BC041FD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9B083D1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3B1444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CREATE TABLE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ResultadoGranPremio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</w:p>
    <w:p w14:paraId="1295201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 AUTO_INCREMENT PRIMARY KEY,</w:t>
      </w:r>
    </w:p>
    <w:p w14:paraId="7DFD43C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idGranPremo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781E54A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idPiloto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3EA2746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7958058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posicion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40DA01A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tiempo_total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TIME,</w:t>
      </w:r>
    </w:p>
    <w:p w14:paraId="067D972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mejor_vuelta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TIME,</w:t>
      </w:r>
    </w:p>
    <w:p w14:paraId="1B1D150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vuelta_mejor_vuelta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45BB8CA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obtuvo_punto_vuelta_rapida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BOOLEAN,</w:t>
      </w:r>
    </w:p>
    <w:p w14:paraId="47107CF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paradas_box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5E982CA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estado_final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VARCHAR(100),</w:t>
      </w:r>
    </w:p>
    <w:p w14:paraId="0EF62A10" w14:textId="58022993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fk_resultado_gp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idGranPrem</w:t>
      </w:r>
      <w:r w:rsidR="00D41C8B" w:rsidRPr="00E335F1">
        <w:rPr>
          <w:rFonts w:ascii="Consolas" w:hAnsi="Consolas"/>
          <w:color w:val="FFFFFF" w:themeColor="background1"/>
          <w:highlight w:val="black"/>
          <w:lang w:val="gl-ES"/>
        </w:rPr>
        <w:t>io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) REFERENCES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GranPremio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),</w:t>
      </w:r>
    </w:p>
    <w:p w14:paraId="14B8530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fk_resultado_piloto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idPiloto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Piloto(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),</w:t>
      </w:r>
    </w:p>
    <w:p w14:paraId="7E56C5C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fk_resultado_equipo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idEquipo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Equipo(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</w:t>
      </w:r>
    </w:p>
    <w:p w14:paraId="104C5DD2" w14:textId="13BDBAFA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70BAB852" w14:textId="463E2823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996946A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CB7F16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CREATE TABLE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NeumaticoUsado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</w:p>
    <w:p w14:paraId="17B47AB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 AUTO_INCREMENT PRIMARY KEY,</w:t>
      </w:r>
    </w:p>
    <w:p w14:paraId="01D3D1B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idResultadoGP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36200A4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compuesto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VARCHAR(100),</w:t>
      </w:r>
    </w:p>
    <w:p w14:paraId="0638231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vueltas_usado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32A7D2A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fk_neumatico_resultado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idResultadoGP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) REFERENCES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ResultadoGranPremio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</w:t>
      </w:r>
    </w:p>
    <w:p w14:paraId="6B49E0B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0C3F5462" w14:textId="00C88E36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9047015" w14:textId="2A4C8D87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5DE465A" w14:textId="4B3DC5C5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BD8FB46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494DD2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CREATE TABLE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Penalizacion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</w:p>
    <w:p w14:paraId="0DF64D0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 AUTO_INCREMENT PRIMARY KEY,</w:t>
      </w:r>
    </w:p>
    <w:p w14:paraId="3CF5262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idResultadoGP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23C5C3F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tipo_penalizacion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VARCHAR(100),</w:t>
      </w:r>
    </w:p>
    <w:p w14:paraId="74FBC91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descripcion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TEXT,</w:t>
      </w:r>
    </w:p>
    <w:p w14:paraId="7A5EB34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tiempo_penalizado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TIME,</w:t>
      </w:r>
    </w:p>
    <w:p w14:paraId="1E10738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vuelta_ocurrida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INT,</w:t>
      </w:r>
    </w:p>
    <w:p w14:paraId="782DAA15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fk_penalizacion_resultado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FOREIGN KEY 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idResultadoGP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) REFERENCES 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ResultadoGranPremio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(</w:t>
      </w:r>
      <w:proofErr w:type="spellStart"/>
      <w:r w:rsidRPr="00E335F1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E335F1">
        <w:rPr>
          <w:rFonts w:ascii="Consolas" w:hAnsi="Consolas"/>
          <w:color w:val="FFFFFF" w:themeColor="background1"/>
          <w:highlight w:val="black"/>
          <w:lang w:val="gl-ES"/>
        </w:rPr>
        <w:t>)</w:t>
      </w:r>
    </w:p>
    <w:p w14:paraId="5F5DBBD3" w14:textId="3D83C3AC" w:rsidR="00A86400" w:rsidRPr="00E335F1" w:rsidRDefault="00E637D8" w:rsidP="00E637D8">
      <w:pPr>
        <w:rPr>
          <w:rFonts w:ascii="Consolas" w:hAnsi="Consolas"/>
          <w:color w:val="FFFFFF" w:themeColor="background1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02F661E6" w14:textId="411661D0" w:rsidR="00E335F1" w:rsidRDefault="00E335F1" w:rsidP="00E637D8">
      <w:pPr>
        <w:rPr>
          <w:lang w:val="gl-ES"/>
        </w:rPr>
      </w:pPr>
    </w:p>
    <w:p w14:paraId="12B33751" w14:textId="005DE53D" w:rsidR="00E335F1" w:rsidRDefault="00E335F1" w:rsidP="00E637D8">
      <w:pPr>
        <w:rPr>
          <w:lang w:val="gl-ES"/>
        </w:rPr>
      </w:pPr>
    </w:p>
    <w:p w14:paraId="2D2FFB3A" w14:textId="24C59E0A" w:rsidR="00E335F1" w:rsidRDefault="00E335F1" w:rsidP="00E637D8">
      <w:pPr>
        <w:rPr>
          <w:lang w:val="gl-ES"/>
        </w:rPr>
      </w:pPr>
    </w:p>
    <w:p w14:paraId="4C4CAFD0" w14:textId="350191A9" w:rsidR="00E335F1" w:rsidRDefault="00E335F1" w:rsidP="00E637D8">
      <w:pPr>
        <w:rPr>
          <w:lang w:val="gl-ES"/>
        </w:rPr>
      </w:pPr>
    </w:p>
    <w:p w14:paraId="183DC4BB" w14:textId="14B10697" w:rsidR="00E335F1" w:rsidRDefault="00E335F1" w:rsidP="00E637D8">
      <w:pPr>
        <w:rPr>
          <w:lang w:val="gl-ES"/>
        </w:rPr>
      </w:pPr>
    </w:p>
    <w:p w14:paraId="66567B5C" w14:textId="1EC77495" w:rsidR="00E335F1" w:rsidRDefault="00E335F1" w:rsidP="00E637D8">
      <w:pPr>
        <w:rPr>
          <w:lang w:val="gl-ES"/>
        </w:rPr>
      </w:pPr>
    </w:p>
    <w:p w14:paraId="64D02AC7" w14:textId="21060C68" w:rsidR="00E335F1" w:rsidRDefault="00E335F1" w:rsidP="00E637D8">
      <w:pPr>
        <w:rPr>
          <w:lang w:val="gl-ES"/>
        </w:rPr>
      </w:pPr>
    </w:p>
    <w:p w14:paraId="0016ABC8" w14:textId="00C8BB67" w:rsidR="00E335F1" w:rsidRDefault="00E335F1" w:rsidP="00E637D8">
      <w:pPr>
        <w:rPr>
          <w:lang w:val="gl-ES"/>
        </w:rPr>
      </w:pPr>
    </w:p>
    <w:p w14:paraId="2FCA042F" w14:textId="740F552F" w:rsidR="00E335F1" w:rsidRDefault="00E335F1" w:rsidP="00E637D8">
      <w:pPr>
        <w:rPr>
          <w:lang w:val="gl-ES"/>
        </w:rPr>
      </w:pPr>
    </w:p>
    <w:p w14:paraId="0B43D35E" w14:textId="44106C94" w:rsidR="00E335F1" w:rsidRDefault="00E335F1" w:rsidP="00E637D8">
      <w:pPr>
        <w:rPr>
          <w:lang w:val="gl-ES"/>
        </w:rPr>
      </w:pPr>
    </w:p>
    <w:p w14:paraId="452242C8" w14:textId="4E68C467" w:rsidR="00E335F1" w:rsidRDefault="00E335F1" w:rsidP="00E637D8">
      <w:pPr>
        <w:rPr>
          <w:lang w:val="gl-ES"/>
        </w:rPr>
      </w:pPr>
    </w:p>
    <w:p w14:paraId="244383C7" w14:textId="6E2C64B3" w:rsidR="00E335F1" w:rsidRDefault="00E335F1" w:rsidP="00E637D8">
      <w:pPr>
        <w:rPr>
          <w:lang w:val="gl-ES"/>
        </w:rPr>
      </w:pPr>
    </w:p>
    <w:p w14:paraId="382010AD" w14:textId="412C9B2F" w:rsidR="00E335F1" w:rsidRDefault="00E335F1" w:rsidP="00E637D8">
      <w:pPr>
        <w:rPr>
          <w:lang w:val="gl-ES"/>
        </w:rPr>
      </w:pPr>
    </w:p>
    <w:p w14:paraId="674A27D9" w14:textId="22E79E81" w:rsidR="00E335F1" w:rsidRDefault="00E335F1" w:rsidP="00E637D8">
      <w:pPr>
        <w:rPr>
          <w:lang w:val="gl-ES"/>
        </w:rPr>
      </w:pPr>
    </w:p>
    <w:p w14:paraId="2AB87935" w14:textId="020E9E87" w:rsidR="00E335F1" w:rsidRDefault="00E335F1" w:rsidP="00E637D8">
      <w:pPr>
        <w:rPr>
          <w:lang w:val="gl-ES"/>
        </w:rPr>
      </w:pPr>
    </w:p>
    <w:p w14:paraId="05E46455" w14:textId="25E9C8B4" w:rsidR="00E335F1" w:rsidRDefault="00E335F1" w:rsidP="00E637D8">
      <w:pPr>
        <w:rPr>
          <w:lang w:val="gl-ES"/>
        </w:rPr>
      </w:pPr>
    </w:p>
    <w:p w14:paraId="14C5783A" w14:textId="76A2014D" w:rsidR="00E335F1" w:rsidRDefault="00E335F1" w:rsidP="00E637D8">
      <w:pPr>
        <w:rPr>
          <w:lang w:val="gl-ES"/>
        </w:rPr>
      </w:pPr>
    </w:p>
    <w:p w14:paraId="4018E052" w14:textId="156276E5" w:rsidR="00E335F1" w:rsidRDefault="00E335F1" w:rsidP="00E637D8">
      <w:pPr>
        <w:rPr>
          <w:lang w:val="gl-ES"/>
        </w:rPr>
      </w:pPr>
    </w:p>
    <w:p w14:paraId="7D77DF24" w14:textId="7AB871DE" w:rsidR="00E335F1" w:rsidRDefault="00E335F1" w:rsidP="00E637D8">
      <w:pPr>
        <w:rPr>
          <w:lang w:val="gl-ES"/>
        </w:rPr>
      </w:pPr>
    </w:p>
    <w:p w14:paraId="10F5535A" w14:textId="2E8B675B" w:rsidR="00E335F1" w:rsidRDefault="00E335F1" w:rsidP="00E637D8">
      <w:pPr>
        <w:rPr>
          <w:lang w:val="gl-ES"/>
        </w:rPr>
      </w:pPr>
    </w:p>
    <w:p w14:paraId="3508E8B9" w14:textId="77777777" w:rsidR="00E335F1" w:rsidRPr="001A7FE5" w:rsidRDefault="00E335F1" w:rsidP="00E637D8">
      <w:pPr>
        <w:rPr>
          <w:lang w:val="gl-ES"/>
        </w:rPr>
      </w:pPr>
    </w:p>
    <w:p w14:paraId="29FB785A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>Carga de Datos Inicial</w:t>
      </w:r>
    </w:p>
    <w:p w14:paraId="2F44E159" w14:textId="0A9C41C5" w:rsidR="00A86400" w:rsidRDefault="00A86400" w:rsidP="00A86400">
      <w:pPr>
        <w:rPr>
          <w:lang w:val="gl-ES"/>
        </w:rPr>
      </w:pPr>
    </w:p>
    <w:p w14:paraId="4457F76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-- Equipos</w:t>
      </w:r>
    </w:p>
    <w:p w14:paraId="7DBAC0A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Equipo (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nombre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pais, color,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sede_principal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director_equipo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año_fundacion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logo_url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) VALUES</w:t>
      </w:r>
    </w:p>
    <w:p w14:paraId="007E5E4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Red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Bull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Racing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'Austria', 'Azul',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Milton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Keynes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', 'Christian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Horner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2005, 'https://logo.url/redbull.png'),</w:t>
      </w:r>
    </w:p>
    <w:p w14:paraId="0AF4855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(2, 'Mercedes-AMG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Petronas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Alemania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Plateado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Brackley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Toto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Wolff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2010, 'https://logo.url/mercedes.png'),</w:t>
      </w:r>
    </w:p>
    <w:p w14:paraId="61AB49F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Scuderia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Ferrari', 'Italia',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Rojo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Maranello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Frédéric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Vasseur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1950, 'https://logo.url/ferrari.png'),</w:t>
      </w:r>
    </w:p>
    <w:p w14:paraId="03428B4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McLaren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F1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Team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'Reino Unido',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Naranja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Woking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', 'Andrea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Stella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1963, 'https://logo.url/mclaren.png'),</w:t>
      </w:r>
    </w:p>
    <w:p w14:paraId="2AE4DCA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Aston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Martin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Aramco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'Reino Unido', 'Verde',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Silverstone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Mike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Krack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2021, 'https://logo.url/astonmartin.png'),</w:t>
      </w:r>
    </w:p>
    <w:p w14:paraId="28F2F58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Alpine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F1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Team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'Francia', 'Azul',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Enstone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', 'Bruno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Famin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2021, 'https://logo.url/alpine.png'),</w:t>
      </w:r>
    </w:p>
    <w:p w14:paraId="0BC1FF4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Williams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Racing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', 'Reino Unido', 'Azul', 'Grove', 'James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Vowles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1977, 'https://logo.url/williams.png'),</w:t>
      </w:r>
    </w:p>
    <w:p w14:paraId="2C6A37D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(8, 'Visa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Cash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App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RB', 'Italia',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Rojo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Faenza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Laurent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Mekies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2024, 'https://logo.url/vcarb.png'),</w:t>
      </w:r>
    </w:p>
    <w:p w14:paraId="01ECAA5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(9, 'Haas F1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Team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'EE.UU.',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Blanco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Kannapolis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Ayao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Komatsu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2016, 'https://logo.url/haas.png'),</w:t>
      </w:r>
    </w:p>
    <w:p w14:paraId="6F4F9BC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Stake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F1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Team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Kick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Sauber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Suiza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'Negro',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Hinwil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Alessandro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Alunni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Bravi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2024, 'https://logo.url/sauber.png');</w:t>
      </w:r>
    </w:p>
    <w:p w14:paraId="5C1808C5" w14:textId="7397BBF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F13A1F8" w14:textId="4F395E7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6E9DDFC" w14:textId="34F5F5D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AE45AFF" w14:textId="0583BD16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9F99D4E" w14:textId="6814888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6C6C961" w14:textId="432897B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751C6C4" w14:textId="6742FAE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FA08ED8" w14:textId="1D94B1EA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C7A0F62" w14:textId="21AD175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8653E73" w14:textId="2F196D16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D7ABE6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115587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-- Pilotos </w:t>
      </w:r>
    </w:p>
    <w:p w14:paraId="4AF094F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Piloto (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nombre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abreviatura,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nacionalidad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altura, peso,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fecha_nacimiento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numero_licencia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foto_url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) VALUES</w:t>
      </w:r>
    </w:p>
    <w:p w14:paraId="0A8FB49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Max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Verstappen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', 'VER', 'Países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Bajos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1.81, 72, '1997-09-30', 'VER123', 'https://foto.url/verstappen.jpg'),</w:t>
      </w:r>
    </w:p>
    <w:p w14:paraId="46104ED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Sergio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Pérez', 'PER', 'México', 1.73, 63, '1990-01-26', 'PER123', 'https://foto.url/perez.jpg'),</w:t>
      </w:r>
    </w:p>
    <w:p w14:paraId="7AAE42B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Lewis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Hamilton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'HAM', 'Reino Unido', 1.74, 68, '1985-01-07', 'HAM123', 'https://foto.url/hamilton.jpg'),</w:t>
      </w:r>
    </w:p>
    <w:p w14:paraId="0A4306F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(4, 'George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Russell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'RUS', 'Reino Unido', 1.85, 70, '1998-02-15', 'RUS123', 'https://foto.url/russell.jpg'),</w:t>
      </w:r>
    </w:p>
    <w:p w14:paraId="486EA4C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(5, 'Charles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Leclerc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'LEC', 'Mónaco', 1.80, 69, '1997-10-16', 'LEC123', 'https://foto.url/leclerc.jpg'),</w:t>
      </w:r>
    </w:p>
    <w:p w14:paraId="57B3E32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(6, 'Carlos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Sainz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'SAI', 'España', 1.78, 67, '1994-09-01', 'SAI123', 'https://foto.url/sainz.jpg'),</w:t>
      </w:r>
    </w:p>
    <w:p w14:paraId="2B1DEA8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Norris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'NOR', 'Reino Unido', 1.76, 68, '1999-11-13', 'NOR123', 'https://foto.url/norris.jpg'),</w:t>
      </w:r>
    </w:p>
    <w:p w14:paraId="35BAAF4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Oscar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Piastri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'PIA', 'Australia', 1.78, 68, '2001-04-06', 'PIA123', 'https://foto.url/piastri.jpg'),</w:t>
      </w:r>
    </w:p>
    <w:p w14:paraId="55E240A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(9, 'Fernando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Alonso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'ALO', 'España', 1.71, 68, '1981-07-29', 'ALO123', 'https://foto.url/alonso.jpg'),</w:t>
      </w:r>
    </w:p>
    <w:p w14:paraId="63D64F8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(10, 'Lance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Stroll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'STR', 'Canadá', 1.82, 70, '1998-10-29', 'STR123', 'https://foto.url/stroll.jpg'),</w:t>
      </w:r>
    </w:p>
    <w:p w14:paraId="2FB5F59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Esteban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Ocon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'OCO', 'Francia', 1.86, 66, '1996-09-17', 'OCO123', 'https://foto.url/ocon.jpg'),</w:t>
      </w:r>
    </w:p>
    <w:p w14:paraId="729B6BE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Pierre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Gasly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'GAS', 'Francia', 1.77, 70, '1996-02-07', 'GAS123', 'https://foto.url/gasly.jpg'),</w:t>
      </w:r>
    </w:p>
    <w:p w14:paraId="4F86A89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Alexander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Albon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'ALB', 'Tailandia', 1.86, 74, '1996-03-23', 'ALB123', 'https://foto.url/albon.jpg'),</w:t>
      </w:r>
    </w:p>
    <w:p w14:paraId="7BFFCEC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(14,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Logan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Sargeant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'SAR', 'EE.UU.', 1.81, 71, '2000-12-31', 'SAR123', 'https://foto.url/sargeant.jpg'),</w:t>
      </w:r>
    </w:p>
    <w:p w14:paraId="1FAC7B2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(15,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Yuki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Tsunoda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'TSU',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Japón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1.59, 54, '2000-05-11', 'TSU123', 'https://foto.url/tsunoda.jpg'),</w:t>
      </w:r>
    </w:p>
    <w:p w14:paraId="36FDD03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(16, 'Daniel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Ricciardo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'RIC', 'Australia', 1.80, 66, '1989-07-01', 'RIC123', 'https://foto.url/ricciardo.jpg'),</w:t>
      </w:r>
    </w:p>
    <w:p w14:paraId="42291B7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(17,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Kevin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Magnussen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'MAG', 'Dinamarca', 1.74, 68, '1992-10-05', 'MAG123', 'https://foto.url/magnussen.jpg'),</w:t>
      </w:r>
    </w:p>
    <w:p w14:paraId="3E10073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(18,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Nico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Hülkenberg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'HUL',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Alemania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1.84, 74, '1987-08-19', 'HUL123', 'https://foto.url/hulkenberg.jpg'),</w:t>
      </w:r>
    </w:p>
    <w:p w14:paraId="07F09D8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(19,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Valtteri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Bottas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'BOT', 'Finlandia', 1.73, 69, '1989-08-28', 'BOT123', 'https://foto.url/bottas.jpg'),</w:t>
      </w:r>
    </w:p>
    <w:p w14:paraId="34D8C6E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(20,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Zhou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Guanyu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'ZHO', 'China', 1.75, 70, '1999-05-30', 'ZHO123', 'https://foto.url/zhou.jpg');</w:t>
      </w:r>
    </w:p>
    <w:p w14:paraId="24719E0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5C9400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-- Temporada</w:t>
      </w:r>
    </w:p>
    <w:p w14:paraId="04AAF8B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Temporada (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año,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idPilotoGANADOR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idEquipoGANADOR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) VALUES</w:t>
      </w:r>
    </w:p>
    <w:p w14:paraId="2E14044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2024, 1, 1);</w:t>
      </w:r>
    </w:p>
    <w:p w14:paraId="50F41CE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005F4A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--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CocheTemporada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</w:p>
    <w:p w14:paraId="3F888F7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INSERT INTO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CocheTemporada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nombre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motor,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idEquipo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especificaciones_tecnicas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peso_coche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, potencia) VALUES</w:t>
      </w:r>
    </w:p>
    <w:p w14:paraId="74F5141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'RB20', 'Honda RBPTH001', 1, 1, 'Chasis RB20', 798, 1050),</w:t>
      </w:r>
    </w:p>
    <w:p w14:paraId="7911596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(2, 'W15', 'Mercedes-AMG F1 M15 E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Performance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2, 1, 'Chasis W15', 798, 1050),</w:t>
      </w:r>
    </w:p>
    <w:p w14:paraId="299EA49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'SF-24', 'Ferrari 066/10', 3, 1, 'Chasis SF-24', 798, 1050),</w:t>
      </w:r>
    </w:p>
    <w:p w14:paraId="461D4AA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'MCL38', 'Mercedes', 4, 1, 'Chasis MCL38', 798, 1050),</w:t>
      </w:r>
    </w:p>
    <w:p w14:paraId="6CC52CD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'AMR24', 'Mercedes', 5, 1, 'Chasis AMR24', 798, 1050),</w:t>
      </w:r>
    </w:p>
    <w:p w14:paraId="6357692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'A524', 'Renault', 6, 1, 'Chasis A524', 798, 1050),</w:t>
      </w:r>
    </w:p>
    <w:p w14:paraId="2B6A375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'FW46', 'Mercedes', 7, 1, 'Chasis FW46', 798, 1050),</w:t>
      </w:r>
    </w:p>
    <w:p w14:paraId="24DAD31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'VCARB 01', 'Honda RBPT', 8, 1, 'Chasis VCARB 01', 798, 1050),</w:t>
      </w:r>
    </w:p>
    <w:p w14:paraId="79E0C6D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'VF-24', 'Ferrari', 9, 1, 'Chasis VF-24', 798, 1050),</w:t>
      </w:r>
    </w:p>
    <w:p w14:paraId="3F38E36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'C44', 'Ferrari', 10, 1, 'Chasis C44', 798, 1050);</w:t>
      </w:r>
    </w:p>
    <w:p w14:paraId="04788A03" w14:textId="68E683D3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E5C27C4" w14:textId="606E7C8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9ACC188" w14:textId="43893A80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2960DE8" w14:textId="51A022B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761CC57" w14:textId="4DE8CCA5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6FFA1C4" w14:textId="47EDD583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A24DF6E" w14:textId="439C3476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A9560DE" w14:textId="2FB201D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AFE2D43" w14:textId="641B4319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4E9F52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F53534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--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PilotoTemporadaEquipo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</w:p>
    <w:p w14:paraId="5AAEC1D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INSERT INTO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PilotoTemporadaEquipo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idPiloto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idEquipo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idCocheTemporada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numeroCoche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) VALUES</w:t>
      </w:r>
    </w:p>
    <w:p w14:paraId="7D4FBA1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1, 1, 1, 1),  </w:t>
      </w:r>
    </w:p>
    <w:p w14:paraId="76A2BB6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2, 1, 1, 11),  </w:t>
      </w:r>
    </w:p>
    <w:p w14:paraId="5BFD31E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3, 2, 2, 44),  </w:t>
      </w:r>
    </w:p>
    <w:p w14:paraId="1B70DED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4, 2, 2, 63), </w:t>
      </w:r>
    </w:p>
    <w:p w14:paraId="54208E4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5, 3, 3, 16), </w:t>
      </w:r>
    </w:p>
    <w:p w14:paraId="7FFE326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6, 3, 3, 55),  </w:t>
      </w:r>
    </w:p>
    <w:p w14:paraId="55E0444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7, 4, 4, 4),   </w:t>
      </w:r>
    </w:p>
    <w:p w14:paraId="17A82DB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8, 4, 4, 81),  </w:t>
      </w:r>
    </w:p>
    <w:p w14:paraId="29EF6C4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9, 5, 5, 14),  </w:t>
      </w:r>
    </w:p>
    <w:p w14:paraId="61189CC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10, 5, 5, 18), </w:t>
      </w:r>
    </w:p>
    <w:p w14:paraId="0842793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11, 6, 6, 31), </w:t>
      </w:r>
    </w:p>
    <w:p w14:paraId="793142C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12, 6, 6, 10), </w:t>
      </w:r>
    </w:p>
    <w:p w14:paraId="71DB48D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13, 7, 7, 23), </w:t>
      </w:r>
    </w:p>
    <w:p w14:paraId="0486793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14, 7, 7, 2),  </w:t>
      </w:r>
    </w:p>
    <w:p w14:paraId="35E3DD8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15, 8, 8, 22), </w:t>
      </w:r>
    </w:p>
    <w:p w14:paraId="01B5B17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16, 8, 8, 3),  </w:t>
      </w:r>
    </w:p>
    <w:p w14:paraId="3266425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17, 9, 9, 20), </w:t>
      </w:r>
    </w:p>
    <w:p w14:paraId="180C56E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18, 9, 9, 27), </w:t>
      </w:r>
    </w:p>
    <w:p w14:paraId="2C6ED57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19, 10, 10, 77), </w:t>
      </w:r>
    </w:p>
    <w:p w14:paraId="32FF8E72" w14:textId="1E6F395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20, 10, 10, 24); </w:t>
      </w:r>
    </w:p>
    <w:p w14:paraId="2BF81D85" w14:textId="6891396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6540634" w14:textId="007EADF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6E3C11B" w14:textId="3A73F86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E0CA933" w14:textId="16C3C061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EB7FB37" w14:textId="232D4CB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BE5CDE6" w14:textId="5A189ED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D934180" w14:textId="1544B4B4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7D511C5" w14:textId="141764C5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081A7D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10873F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--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Circuitos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</w:p>
    <w:p w14:paraId="0C54DE2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INSERT INTO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Circuito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nombre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localizacion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pais,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kilometros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numero_vueltas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record_vuelta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tipo_circuito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longitud_pit_lane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) VALUES</w:t>
      </w:r>
    </w:p>
    <w:p w14:paraId="2EDB9D2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Bahrain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International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Circuit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Sakhir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Baréin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5.412, 57, '1:31.447', 'Permanente', 420.0),</w:t>
      </w:r>
    </w:p>
    <w:p w14:paraId="3A293F0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Jeddah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Street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Circuit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Jeddah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'Arabia Saudita', 6.174, 50, '1:30.734',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Callejero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430.0),</w:t>
      </w:r>
    </w:p>
    <w:p w14:paraId="5B63E98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Albert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Park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Circuit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Melbourne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'Australia', 5.303, 58, '1:20.260',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Semi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-permanente', 410.0);</w:t>
      </w:r>
    </w:p>
    <w:p w14:paraId="2302AEC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8F877E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-- Gran Premio</w:t>
      </w:r>
    </w:p>
    <w:p w14:paraId="2F1D218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INSERT INTO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GranPremio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nombreGranPremio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idCircuito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fecha, clima,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hora_inicio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vueltas_completadas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, estado) VALUES</w:t>
      </w:r>
    </w:p>
    <w:p w14:paraId="0B9B0F0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'Gran Premio de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Baréin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1, 1, '2024-03-03', 'Soleado', '15:00:00', 57, 'Finalizado'),</w:t>
      </w:r>
    </w:p>
    <w:p w14:paraId="569B7B9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'Gran Premio de Arabia Saudita', 1, 2, '2024-03-10',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'17:00:00', 50, 'Finalizado'),</w:t>
      </w:r>
    </w:p>
    <w:p w14:paraId="25E1551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'Gran Premio de Australia', 1, 3, '2024-03-17',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'14:00:00', 58, 'Finalizado');</w:t>
      </w:r>
    </w:p>
    <w:p w14:paraId="5089B875" w14:textId="6911C25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95A7E5E" w14:textId="4FAEBD6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DA50FC6" w14:textId="405B2CB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4CE759F" w14:textId="7F82F6C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E421BF7" w14:textId="2937AD5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800ED6B" w14:textId="36A0F86A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866CC7A" w14:textId="7ABF5994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9DC8D3C" w14:textId="3D23040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35F249E" w14:textId="740C763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D2044B9" w14:textId="79F922C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5B8279F" w14:textId="64D4FE5D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A2F1C70" w14:textId="5C62C8A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4B9ACCD" w14:textId="72271C65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1794C6B" w14:textId="05759D49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C1FA90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E76325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--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Clasificacion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Piloto</w:t>
      </w:r>
    </w:p>
    <w:p w14:paraId="2775817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INSERT INTO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ClasificacionPiloto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idPiloto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posicion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, puntos) VALUES</w:t>
      </w:r>
    </w:p>
    <w:p w14:paraId="61F511A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1, 1, 390),</w:t>
      </w:r>
    </w:p>
    <w:p w14:paraId="11B399A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1, 3, 2, 320),</w:t>
      </w:r>
    </w:p>
    <w:p w14:paraId="3219540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1, 5, 3, 270),</w:t>
      </w:r>
    </w:p>
    <w:p w14:paraId="10BAA17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1, 6, 4, 210),</w:t>
      </w:r>
    </w:p>
    <w:p w14:paraId="62D1EA5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1, 2, 5, 190),</w:t>
      </w:r>
    </w:p>
    <w:p w14:paraId="2A16D7D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1, 4, 6, 160),</w:t>
      </w:r>
    </w:p>
    <w:p w14:paraId="4963A96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1, 7, 7, 130),</w:t>
      </w:r>
    </w:p>
    <w:p w14:paraId="0F669AC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1, 8, 8, 110),</w:t>
      </w:r>
    </w:p>
    <w:p w14:paraId="6E4C8D4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1, 9, 9, 90),</w:t>
      </w:r>
    </w:p>
    <w:p w14:paraId="09D48D2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1, 11, 10, 80),</w:t>
      </w:r>
    </w:p>
    <w:p w14:paraId="3A36BE3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(11, 1, 12, 11, 75),</w:t>
      </w:r>
    </w:p>
    <w:p w14:paraId="612D448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(12, 1, 13, 12, 60),</w:t>
      </w:r>
    </w:p>
    <w:p w14:paraId="20AA365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(13, 1, 14, 13, 50),</w:t>
      </w:r>
    </w:p>
    <w:p w14:paraId="3CF2D4B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(14, 1, 15, 14, 45),</w:t>
      </w:r>
    </w:p>
    <w:p w14:paraId="4AD80E2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(15, 1, 16, 15, 40),</w:t>
      </w:r>
    </w:p>
    <w:p w14:paraId="5DA4EB6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(16, 1, 17, 16, 30),</w:t>
      </w:r>
    </w:p>
    <w:p w14:paraId="1AE7AF7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(17, 1, 18, 17, 25),</w:t>
      </w:r>
    </w:p>
    <w:p w14:paraId="4542B13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(18, 1, 19, 18, 20),</w:t>
      </w:r>
    </w:p>
    <w:p w14:paraId="2A96183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(19, 1, 20, 19, 15),</w:t>
      </w:r>
    </w:p>
    <w:p w14:paraId="5B2B285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(20, 1, 10, 20, 10);</w:t>
      </w:r>
    </w:p>
    <w:p w14:paraId="21B7FE0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984920" w14:textId="35A42B2A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618B7E1" w14:textId="2D5339D6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CDE8D66" w14:textId="30E366E9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EEFBF01" w14:textId="6E7F525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586D0AA" w14:textId="3FFFC361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1F72DDD" w14:textId="12A75805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8E87E66" w14:textId="4A45ECF1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79FA3E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F3A258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--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Clasificacion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EQuipo</w:t>
      </w:r>
      <w:proofErr w:type="spellEnd"/>
    </w:p>
    <w:p w14:paraId="64BE317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INSERT INTO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ClasificacionEquipo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idEquipo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posicion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, puntos) VALUES</w:t>
      </w:r>
    </w:p>
    <w:p w14:paraId="6F7B728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1, 1, 580),</w:t>
      </w:r>
    </w:p>
    <w:p w14:paraId="6DE55A8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1, 2, 2, 530),</w:t>
      </w:r>
    </w:p>
    <w:p w14:paraId="12CF54A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1, 3, 3, 470),</w:t>
      </w:r>
    </w:p>
    <w:p w14:paraId="36EF292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1, 4, 4, 360),</w:t>
      </w:r>
    </w:p>
    <w:p w14:paraId="100B075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1, 5, 5, 300),</w:t>
      </w:r>
    </w:p>
    <w:p w14:paraId="1224D78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1, 6, 6, 260),</w:t>
      </w:r>
    </w:p>
    <w:p w14:paraId="2A6DA18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1, 7, 7, 210),</w:t>
      </w:r>
    </w:p>
    <w:p w14:paraId="4ADB5E9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1, 8, 8, 180),</w:t>
      </w:r>
    </w:p>
    <w:p w14:paraId="5CC87B7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1, 9, 9, 120),</w:t>
      </w:r>
    </w:p>
    <w:p w14:paraId="1234FE9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1, 10, 10, 90);</w:t>
      </w:r>
    </w:p>
    <w:p w14:paraId="16188EFA" w14:textId="425ECFC5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A559B19" w14:textId="512BE273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B9B43D9" w14:textId="2E86AF2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FFA4467" w14:textId="3F1F306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91E678" w14:textId="3A4362C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6308C29" w14:textId="4F7DD90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9FB12F2" w14:textId="20129300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39E2C9D" w14:textId="66222CB1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8198234" w14:textId="15A4E10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15A9998" w14:textId="3BC34F4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EC6638A" w14:textId="2BE576C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D0B963A" w14:textId="608EFD4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898185C" w14:textId="2DEB73C4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C4E0B9" w14:textId="67EDEDB9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DC5CE37" w14:textId="1884DF10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6E1C70" w14:textId="6745D44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CEE38C1" w14:textId="5A043973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F1CDBFF" w14:textId="4130C311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D6B4D1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731BA4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--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ResultadosGranPRemio</w:t>
      </w:r>
      <w:proofErr w:type="spellEnd"/>
    </w:p>
    <w:p w14:paraId="59C4FFA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INSERT INTO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ResultadoGranPremio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</w:p>
    <w:p w14:paraId="758F8D4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idGranPremio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idPiloto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idEquipo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posicion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tiempo_total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mejor_vuelta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vuelta_mejor_vuelta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obtuvo_punto_vuelta_rapida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paradas_box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estado_final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) VALUES</w:t>
      </w:r>
    </w:p>
    <w:p w14:paraId="1F2C4CD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1, 1, 1, '01:30:00', '01:31.000', 40, TRUE,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018D933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1, 3, 2, 2, '01:30:15', '01:31.200', 42,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F55E2D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1, 5, 3, 3, '01:30:30', '01:31.500', 45,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0CEC835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1, 6, 3, 4, '01:31:10', '01:31.800', 38,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6876694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1, 2, 1, 5, '01:31:40', '01:32.000', 44,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1B2408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1, 4, 2, 6, '01:32:10', '01:32.200', 39,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4E62F20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1, 7, 4, 7, '01:32:45', '01:32.500', 40,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44EB049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1, 8, 4, 8, '01:33:20', '01:32.700', 41,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071B710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1, 9, 5, 9, '01:33:50', '01:33.000', 43,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42CC6D3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1, 11, 6, 10, '01:34:15', '01:33.300', 42,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3786B5F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(11, 1, 10, 5, 11, '01:34:40', '01:33.600', 46,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4600910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(12, 1, 12, 6, 12, '01:35:05', '01:33.800', 47,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1EC8F63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(13, 1, 13, 7, 13, '01:35:30', '01:34.000', 48,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1E9A5DB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(14, 1, 14, 7, 14, '01:35:55', '01:34.200', 49,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309349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(15, 1, 15, 8, 15, '01:36:20', '01:34.400', 50,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3333E7F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(16, 1, 16, 8, 16, '01:36:45', '01:34.600', 51,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6956B76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(17, 1, 17, 9, 17, '01:37:10', '01:34.800', 52,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3EC7185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(18, 1, 18, 9, 18, '01:37:35', '01:35.000', 53,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76FD188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(19, 1, 19, 10, 19, '01:38:00', '01:35.200', 54,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66A3780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(20, 1, 20, 10, 20, '01:38:25', '01:35.400', 55,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840247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(21, 2, 3, 2, 1, '01:35:00', '01:30.700', 33, TRUE,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3FC3E27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(22, 2, 1, 1, 2, '01:35:10', '01:30.900', 35,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58D3C50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(23, 2, 6, 3, 3, '01:35:25', '01:31.100', 32,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4F3A503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(24, 2, 5, 3, 4, '01:35:40', '01:31.300', 34,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0B235FE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(25, 2, 4, 2, 5, '01:36:00', '01:31.600', 36,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67234E0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(26, 2, 2, 1, 6, '01:36:20', '01:31.900', 37,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5074467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(27, 2, 7, 4, 7, '01:36:45', '01:32.100', 38,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17C035B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(28, 2, 8, 4, 8, '01:37:05', '01:32.400', 39,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43D9C2A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(29, 2, 9, 5, 9, '01:37:30', '01:32.700', 40,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140DC00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(30, 2, 11, 6, 10, '01:37:55', '01:33.000', 41,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6E8CEFA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(31, 2, 10, 5, 11, '01:38:20', '01:33.300', 42,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FD310C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(32, 2, 12, 6, 12, '01:38:45', '01:33.600', 43,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4F3812E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(33, 2, 13, 7, 13, '01:39:10', '01:33.900', 44,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353971D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(34, 2, 14, 7, 14, '01:39:35', '01:34.200', 45,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77D0599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(35, 2, 15, 8, 15, '01:40:00', '01:34.500', 46,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0F09903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(36, 2, 16, 8, 16, '01:40:25', '01:34.800', 47,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7CEEFED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(37, 2, 17, 9, 17, '01:40:50', '01:35.100', 48,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77B4B03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(38, 2, 18, 9, 18, '01:41:15', '01:35.400', 49,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69D9FE7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(39, 2, 19, 10, 19, '01:41:40', '01:35.700', 50,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6B04AB4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(40, 2, 20, 10, 20, '01:42:05', '01:36.000', 51,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D2C4AB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(41, 3, 5, 3, 1, '01:25:00', '01:20.100', 20, TRUE,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173A384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(42, 3, 1, 1, 2, '01:25:15', '01:20.300', 22,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F8CC1D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(43, 3, 3, 2, 3, '01:25:30', '01:20.500', 21,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45F4759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(44, 3, 6, 3, 4, '01:25:50', '01:20.700', 23,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4E4F4B8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(45, 3, 4, 2, 5, '01:26:10', '01:21.000', 25,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5311BD6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(46, 3, 2, 1, 6, '01:26:30', '01:21.200', 24,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6A9B20A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(47, 3, 7, 4, 7, '01:26:55', '01:21.400', 26,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5C41A95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(48, 3, 8, 4, 8, '01:27:15', '01:21.700', 27,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5E0B8C8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(49, 3, 9, 5, 9, '01:27:40', '01:22.000', 28,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7C1A3FC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(50, 3, 11, 6, 10, '01:28:05', '01:22.300', 29,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160C918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(51, 3, 10, 5, 11, '01:28:30', '01:22.600', 30,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7B36B2F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(52, 3, 12, 6, 12, '01:28:55', '01:22.900', 31,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7C7BA06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(53, 3, 13, 7, 13, '01:29:20', '01:23.200', 32,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DC5ECD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(54, 3, 14, 7, 14, '01:29:45', '01:23.500', 33,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1D1B77A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(55, 3, 15, 8, 15, '01:30:10', '01:23.800', 34,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41C9239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(56, 3, 16, 8, 16, '01:30:35', '01:24.100', 35,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5C6667D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(57, 3, 17, 9, 17, '01:31:00', '01:24.400', 36,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5FAA67B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(58, 3, 18, 9, 18, '01:31:25', '01:24.700', 37,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75AA63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(59, 3, 19, 10, 19, '01:31:50', '01:25.000', 38, FALSE, 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5BA641D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(60, 3, 20, 10, 20, '01:32:15', '01:25.300', 39, FALSE,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Finalizó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');</w:t>
      </w:r>
    </w:p>
    <w:p w14:paraId="143812F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63B98D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--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Qualy</w:t>
      </w:r>
      <w:proofErr w:type="spellEnd"/>
    </w:p>
    <w:p w14:paraId="7763628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INSERT INTO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Qualy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idGranPremio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idPiloto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idEquipo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q1, q2, q3,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posicion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tipo_clasificacion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condicion_pista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) VALUES</w:t>
      </w:r>
    </w:p>
    <w:p w14:paraId="3AC7702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1, '1:30.050', '1:29.800', '1:29.300', 1, 'Clasificación Oficial', 'Seco'),</w:t>
      </w:r>
    </w:p>
    <w:p w14:paraId="1026F22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2, 1, '1:30.900', '1:30.100', '1:29.900', 2, 'Clasificación Oficial', 'Seco'),</w:t>
      </w:r>
    </w:p>
    <w:p w14:paraId="41253F9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3, 2, '1:31.000', '1:30.500', '1:30.100', 3, 'Clasificación Oficial', 'Seco'),</w:t>
      </w:r>
    </w:p>
    <w:p w14:paraId="4D04D01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5, 3, '1:31.200', '1:30.700', '1:30.300', 4, 'Clasificación Oficial', 'Seco'),</w:t>
      </w:r>
    </w:p>
    <w:p w14:paraId="4CAF7BC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4, 2, '1:31.300', '1:30.800', '1:30.400', 5, 'Clasificación Oficial', 'Seco'),</w:t>
      </w:r>
    </w:p>
    <w:p w14:paraId="032BC24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6, 3, '1:31.400', '1:31.000', '1:30.700', 6, 'Clasificación Oficial', 'Seco'),</w:t>
      </w:r>
    </w:p>
    <w:p w14:paraId="40C900D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7, 4, '1:31.600', '1:31.200', '1:30.900', 7, 'Clasificación Oficial', 'Seco'),</w:t>
      </w:r>
    </w:p>
    <w:p w14:paraId="7A32639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8, 4, '1:31.700', '1:31.300', '1:31.000', 8, 'Clasificación Oficial', 'Seco'),</w:t>
      </w:r>
    </w:p>
    <w:p w14:paraId="7A248C9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9, 5, '1:31.800', '1:31.400', '1:31.200', 9, 'Clasificación Oficial', 'Seco'),</w:t>
      </w:r>
    </w:p>
    <w:p w14:paraId="6733A31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10, 5, '1:31.900', '1:31.500', '1:31.300', 10, 'Clasificación Oficial', 'Seco'),</w:t>
      </w:r>
    </w:p>
    <w:p w14:paraId="4303FEB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11, 6, '1:32.000', '1:31.700', NULL, 11, 'Clasificación Oficial', 'Seco'),</w:t>
      </w:r>
    </w:p>
    <w:p w14:paraId="0B4FCB7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12, 6, '1:32.100', '1:31.800', NULL, 12, 'Clasificación Oficial', 'Seco'),</w:t>
      </w:r>
    </w:p>
    <w:p w14:paraId="0F3E2A7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13, 7, '1:32.200', '1:31.900', NULL, 13, 'Clasificación Oficial', 'Seco'),</w:t>
      </w:r>
    </w:p>
    <w:p w14:paraId="5EEEF51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14, 7, '1:32.300', '1:32.000', NULL, 14, 'Clasificación Oficial', 'Seco'),</w:t>
      </w:r>
    </w:p>
    <w:p w14:paraId="103D242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(1, 15, 8, '1:32.400', '1:32.100', NULL, 15, 'Clasificación Oficial', 'Seco'),</w:t>
      </w:r>
    </w:p>
    <w:p w14:paraId="14A00FB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16, 8, '1:32.500', '1:32.200', NULL, 16, 'Clasificación Oficial', 'Seco'),</w:t>
      </w:r>
    </w:p>
    <w:p w14:paraId="5B87670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17, 9, '1:32.600', NULL, NULL, 17, 'Clasificación Oficial', 'Seco'),</w:t>
      </w:r>
    </w:p>
    <w:p w14:paraId="74891E7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18, 9, '1:32.700', NULL, NULL, 18, 'Clasificación Oficial', 'Seco'),</w:t>
      </w:r>
    </w:p>
    <w:p w14:paraId="4B626C4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19, 10, '1:32.800', NULL, NULL, 19, 'Clasificación Oficial', 'Seco'),</w:t>
      </w:r>
    </w:p>
    <w:p w14:paraId="19E1EBA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20, 10, '1:32.900', NULL, NULL, 20, 'Clasificación Oficial', 'Seco'),</w:t>
      </w:r>
    </w:p>
    <w:p w14:paraId="0B19BD5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3, 2, '1:29.700', '1:29.200', '1:28.800', 1,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7582308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1, 1, '1:29.800', '1:29.300', '1:28.900', 2,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1E8CE7D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5, 3, '1:30.100', '1:29.600', '1:29.100', 3,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1EA7D8F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2, 1, '1:30.400', '1:29.900', '1:29.400', 4,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83A25E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4, 2, '1:30.600', '1:30.000', '1:29.600', 5,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59CC3FD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6, 3, '1:30.800', '1:30.100', '1:29.800', 6,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0BBB0FA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7, 4, '1:31.000', '1:30.300', '1:30.000', 7,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25431A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8, 4, '1:31.100', '1:30.400', '1:30.200', 8,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13012E5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9, 5, '1:31.300', '1:30.600', '1:30.300', 9,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F5C215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10, 5, '1:31.500', '1:30.800', '1:30.400', 10,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7C78D17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11, 6, '1:31.700', '1:30.900', NULL, 11,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4209870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12, 6, '1:31.800', '1:31.000', NULL, 12,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028E9AB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13, 7, '1:31.900', '1:31.100', NULL, 13,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33D269F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(2, 14, 7, '1:32.000', '1:31.300', NULL, 14,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A393DB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15, 8, '1:32.200', '1:31.400', NULL, 15,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7101A3C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16, 8, '1:32.300', '1:31.600', NULL, 16,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66F493E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17, 9, '1:32.500', NULL, NULL, 17,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4FDC09D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18, 9, '1:32.600', NULL, NULL, 18,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477385E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19, 10, '1:32.700', NULL, NULL, 19,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35E3E8B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20, 10, '1:32.800', NULL, NULL, 20,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Nublado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0363CED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5, 3, '1:28.900', '1:28.400', '1:28.000', 1,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702A21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6, 3, '1:29.100', '1:28.600', '1:28.200', 2,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B11F91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1, 1, '1:29.300', '1:28.800', '1:28.400', 3,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6B8ED1C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3, 2, '1:29.400', '1:29.000', '1:28.700', 4,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6112D65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4, 2, '1:29.500', '1:29.100', '1:28.800', 5,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AB5F55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7, 4, '1:29.600', '1:29.200', '1:28.900', 6,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192D33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2, 1, '1:29.700', '1:29.300', '1:29.000', 7,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18BEBEE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8, 4, '1:29.900', '1:29.400', '1:29.100', 8,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68AF55E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9, 5, '1:30.000', '1:29.500', '1:29.200', 9,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980380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10, 5, '1:30.100', '1:29.600', '1:29.300', 10,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36F2DAC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11, 6, '1:30.200', '1:29.700', NULL, 11,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1DBF195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12, 6, '1:30.300', '1:29.800', NULL, 12,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473D23A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(3, 13, 7, '1:30.400', '1:29.900', NULL, 13,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0F8CDAB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14, 7, '1:30.500', '1:30.000', NULL, 14,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9AE6DC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15, 8, '1:30.600', '1:30.100', NULL, 15,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23B71F7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16, 8, '1:30.700', '1:30.200', NULL, 16,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433F422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17, 9, '1:30.800', NULL, NULL, 17,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6CDA43F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18, 9, '1:30.900', NULL, NULL, 18,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0C6E142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19, 10, '1:31.000', NULL, NULL, 19,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'),</w:t>
      </w:r>
    </w:p>
    <w:p w14:paraId="7606EED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20, 10, '1:31.100', NULL, NULL, 20, 'Clasificación Oficial',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Lluvia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');</w:t>
      </w:r>
    </w:p>
    <w:p w14:paraId="0306429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2357E9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</w:p>
    <w:p w14:paraId="79461144" w14:textId="5878D3FA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E690440" w14:textId="0DD4CA5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7634333" w14:textId="7615BBF6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AD8D4AA" w14:textId="2B6340D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9BA8192" w14:textId="23098A3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0093BF3" w14:textId="3D4DA16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636F617" w14:textId="658BB73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013B55" w14:textId="164E111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BF321DC" w14:textId="4966C1B9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622B705" w14:textId="7CD3E200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7921A20" w14:textId="6B012ED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76ED98E" w14:textId="629CE25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7A427EE" w14:textId="2F9CA6C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7B63D64" w14:textId="155DE1C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DAC18FD" w14:textId="5E477F7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7F2FFF4" w14:textId="4052252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68509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011473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--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Nuematicos</w:t>
      </w:r>
      <w:proofErr w:type="spellEnd"/>
    </w:p>
    <w:p w14:paraId="01E5662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INSERT INTO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NeumaticoUsado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idResultadoGP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compuesto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vueltas_usado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) VALUES</w:t>
      </w:r>
    </w:p>
    <w:p w14:paraId="588C3B2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20),</w:t>
      </w:r>
    </w:p>
    <w:p w14:paraId="16C663B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1, 'Medio', 25),</w:t>
      </w:r>
    </w:p>
    <w:p w14:paraId="53EB7F4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C7F8C6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2, 'Medio', 30),</w:t>
      </w:r>
    </w:p>
    <w:p w14:paraId="143B418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2, 'Duro', 20),</w:t>
      </w:r>
    </w:p>
    <w:p w14:paraId="404DFBF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AC8DCE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22),</w:t>
      </w:r>
    </w:p>
    <w:p w14:paraId="56CE272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3, 'Medio', 28),</w:t>
      </w:r>
    </w:p>
    <w:p w14:paraId="3DC21D8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AF47E2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4, 'Medio', 35),</w:t>
      </w:r>
    </w:p>
    <w:p w14:paraId="709815B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4, 'Duro', 10),</w:t>
      </w:r>
    </w:p>
    <w:p w14:paraId="1585601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8C3900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5,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25),</w:t>
      </w:r>
    </w:p>
    <w:p w14:paraId="4179D95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5, 'Medio', 25),</w:t>
      </w:r>
    </w:p>
    <w:p w14:paraId="7A9425F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082420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(11, 6, 'Medio', 30),</w:t>
      </w:r>
    </w:p>
    <w:p w14:paraId="402B448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(12, 6, 'Duro', 20),</w:t>
      </w:r>
    </w:p>
    <w:p w14:paraId="56F0EE4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3F1B73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(13, 7,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18),</w:t>
      </w:r>
    </w:p>
    <w:p w14:paraId="1B0F87C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(14, 7, 'Medio', 30),</w:t>
      </w:r>
    </w:p>
    <w:p w14:paraId="3DD80D3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47F0A5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(15, 8,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25),</w:t>
      </w:r>
    </w:p>
    <w:p w14:paraId="38BC508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(16, 8, 'Medio', 25),</w:t>
      </w:r>
    </w:p>
    <w:p w14:paraId="2B6AD36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3C769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(17, 9, 'Medio', 35),</w:t>
      </w:r>
    </w:p>
    <w:p w14:paraId="769DB7A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(18, 9, 'Duro', 15),</w:t>
      </w:r>
    </w:p>
    <w:p w14:paraId="1B9C2C4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15AB3A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(19, 10,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20),</w:t>
      </w:r>
    </w:p>
    <w:p w14:paraId="1FABA33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(20, 10, 'Medio', 30),</w:t>
      </w:r>
    </w:p>
    <w:p w14:paraId="16A0D3F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2EF740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(21, 11, 'Medio', 40),</w:t>
      </w:r>
    </w:p>
    <w:p w14:paraId="27441D1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(22, 11, 'Duro', 10),</w:t>
      </w:r>
    </w:p>
    <w:p w14:paraId="7B1C092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D9870F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(23, 12,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25),</w:t>
      </w:r>
    </w:p>
    <w:p w14:paraId="5C3386E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(24, 12, 'Medio', 25),</w:t>
      </w:r>
    </w:p>
    <w:p w14:paraId="3FCC3D6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95BF28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(25, 13, 'Medio', 30),</w:t>
      </w:r>
    </w:p>
    <w:p w14:paraId="77731C2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(26, 13, 'Duro', 20),</w:t>
      </w:r>
    </w:p>
    <w:p w14:paraId="160BBD1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B62DD2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(27, 14,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18),</w:t>
      </w:r>
    </w:p>
    <w:p w14:paraId="7ACBC07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(28, 14, 'Medio', 30),</w:t>
      </w:r>
    </w:p>
    <w:p w14:paraId="75A2989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9C6096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(29, 15,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20),</w:t>
      </w:r>
    </w:p>
    <w:p w14:paraId="3D6418E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(30, 15, 'Medio', 30),</w:t>
      </w:r>
    </w:p>
    <w:p w14:paraId="441B1C7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F20124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(31, 16, 'Medio', 35),</w:t>
      </w:r>
    </w:p>
    <w:p w14:paraId="6C6A93E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(32, 16, 'Duro', 15),</w:t>
      </w:r>
    </w:p>
    <w:p w14:paraId="4FB8B16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B7B788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(33, 17,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20),</w:t>
      </w:r>
    </w:p>
    <w:p w14:paraId="4ACC2D1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(34, 17, 'Medio', 30),</w:t>
      </w:r>
    </w:p>
    <w:p w14:paraId="15EA6EA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DA39EF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(35, 18, 'Medio', 40),</w:t>
      </w:r>
    </w:p>
    <w:p w14:paraId="69170AB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(36, 18, 'Duro', 10),</w:t>
      </w:r>
    </w:p>
    <w:p w14:paraId="340371F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337D5E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(37, 19,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25),</w:t>
      </w:r>
    </w:p>
    <w:p w14:paraId="1015586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(38, 19, 'Medio', 25),</w:t>
      </w:r>
    </w:p>
    <w:p w14:paraId="1DED59B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5967F7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(39, 20, 'Medio', 30),</w:t>
      </w:r>
    </w:p>
    <w:p w14:paraId="69A5D45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(40, 20, 'Duro', 20),</w:t>
      </w:r>
    </w:p>
    <w:p w14:paraId="19D0306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2DE941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(41, 21,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22),</w:t>
      </w:r>
    </w:p>
    <w:p w14:paraId="0FE550E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(42, 21, 'Medio', 28),</w:t>
      </w:r>
    </w:p>
    <w:p w14:paraId="6B5CF65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8628A2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(43, 22, 'Medio', 33),</w:t>
      </w:r>
    </w:p>
    <w:p w14:paraId="275B807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(44, 22, 'Duro', 17),</w:t>
      </w:r>
    </w:p>
    <w:p w14:paraId="7C5D38B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F54ACC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(45, 23,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20),</w:t>
      </w:r>
    </w:p>
    <w:p w14:paraId="0E74227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(46, 23, 'Medio', 30),</w:t>
      </w:r>
    </w:p>
    <w:p w14:paraId="185BB5A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153BF6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(47, 24, 'Medio', 40),</w:t>
      </w:r>
    </w:p>
    <w:p w14:paraId="54E1903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(48, 24, 'Duro', 10),</w:t>
      </w:r>
    </w:p>
    <w:p w14:paraId="6C65FBE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F7E6F3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(49, 25,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18),</w:t>
      </w:r>
    </w:p>
    <w:p w14:paraId="507C785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(50, 25, 'Medio', 32),</w:t>
      </w:r>
    </w:p>
    <w:p w14:paraId="5221EE7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AC5EF9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(51, 26, 'Medio', 30),</w:t>
      </w:r>
    </w:p>
    <w:p w14:paraId="1684918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(52, 26, 'Duro', 20),</w:t>
      </w:r>
    </w:p>
    <w:p w14:paraId="76D09C1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00542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(53, 27,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25),</w:t>
      </w:r>
    </w:p>
    <w:p w14:paraId="73AA231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(54, 27, 'Medio', 25),</w:t>
      </w:r>
    </w:p>
    <w:p w14:paraId="6110A33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6522CA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(55, 28, 'Medio', 35),</w:t>
      </w:r>
    </w:p>
    <w:p w14:paraId="2987DAE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(56, 28, 'Duro', 15),</w:t>
      </w:r>
    </w:p>
    <w:p w14:paraId="5BE6DB9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283F93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(57, 29,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20),</w:t>
      </w:r>
    </w:p>
    <w:p w14:paraId="5BFD85E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(58, 29, 'Medio', 30),</w:t>
      </w:r>
    </w:p>
    <w:p w14:paraId="2805F81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80B145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(59, 30, 'Medio', 40),</w:t>
      </w:r>
    </w:p>
    <w:p w14:paraId="2C176DB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(60, 30, 'Duro', 10),</w:t>
      </w:r>
    </w:p>
    <w:p w14:paraId="19D832B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61D486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(61, 31,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25),</w:t>
      </w:r>
    </w:p>
    <w:p w14:paraId="7C706A2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(62, 31, 'Medio', 25),</w:t>
      </w:r>
    </w:p>
    <w:p w14:paraId="7FA5D50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7EA4C7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(63, 32, 'Medio', 30),</w:t>
      </w:r>
    </w:p>
    <w:p w14:paraId="1284C38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(64, 32, 'Duro', 20),</w:t>
      </w:r>
    </w:p>
    <w:p w14:paraId="0A4EF34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1D6E83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(65, 33,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18),</w:t>
      </w:r>
    </w:p>
    <w:p w14:paraId="7C9688F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(66, 33, 'Medio', 32),</w:t>
      </w:r>
    </w:p>
    <w:p w14:paraId="36129FB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386EE4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(67, 34,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20),</w:t>
      </w:r>
    </w:p>
    <w:p w14:paraId="6A70D53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(68, 34, 'Medio', 30),</w:t>
      </w:r>
    </w:p>
    <w:p w14:paraId="05B17A2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4A6E5D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(69, 35, 'Medio', 35),</w:t>
      </w:r>
    </w:p>
    <w:p w14:paraId="11CCE04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(70, 35, 'Duro', 15),</w:t>
      </w:r>
    </w:p>
    <w:p w14:paraId="7BC5800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2CC694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(71, 36,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20),</w:t>
      </w:r>
    </w:p>
    <w:p w14:paraId="56EF843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(72, 36, 'Medio', 30),</w:t>
      </w:r>
    </w:p>
    <w:p w14:paraId="3DAFE70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03EE87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(73, 37, 'Medio', 40),</w:t>
      </w:r>
    </w:p>
    <w:p w14:paraId="2868C67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(74, 37, 'Duro', 10),</w:t>
      </w:r>
    </w:p>
    <w:p w14:paraId="5691B32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E9260F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(75, 38,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25),</w:t>
      </w:r>
    </w:p>
    <w:p w14:paraId="409ECB5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(76, 38, 'Medio', 25),</w:t>
      </w:r>
    </w:p>
    <w:p w14:paraId="26EC43E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0F64A6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(77, 39, 'Medio', 30),</w:t>
      </w:r>
    </w:p>
    <w:p w14:paraId="1390A4C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(78, 39, 'Duro', 20),</w:t>
      </w:r>
    </w:p>
    <w:p w14:paraId="2F0D9CC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844C3F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(79, 40,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18),</w:t>
      </w:r>
    </w:p>
    <w:p w14:paraId="411E47E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(80, 40, 'Medio', 32),</w:t>
      </w:r>
    </w:p>
    <w:p w14:paraId="41BA123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A5A580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(81, 41,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20),</w:t>
      </w:r>
    </w:p>
    <w:p w14:paraId="16F08C7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(82, 41, 'Medio', 30),</w:t>
      </w:r>
    </w:p>
    <w:p w14:paraId="25489AD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D6961D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(83, 42, 'Medio', 35),</w:t>
      </w:r>
    </w:p>
    <w:p w14:paraId="7EDAEA8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(84, 42, 'Duro', 15),</w:t>
      </w:r>
    </w:p>
    <w:p w14:paraId="2F6498F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14CCD5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(85, 43,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22),</w:t>
      </w:r>
    </w:p>
    <w:p w14:paraId="3A6E506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(86, 43, 'Medio', 28),</w:t>
      </w:r>
    </w:p>
    <w:p w14:paraId="350E87E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980B3F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(87, 44, 'Medio', 40),</w:t>
      </w:r>
    </w:p>
    <w:p w14:paraId="2985A92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(88, 44, 'Duro', 10),</w:t>
      </w:r>
    </w:p>
    <w:p w14:paraId="07B8335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0972E9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(89, 45,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18),</w:t>
      </w:r>
    </w:p>
    <w:p w14:paraId="02E3D68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(90, 45, 'Medio', 32),</w:t>
      </w:r>
    </w:p>
    <w:p w14:paraId="79A9302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AA892A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(91, 46, 'Medio', 30),</w:t>
      </w:r>
    </w:p>
    <w:p w14:paraId="600FA6E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(92, 46, 'Duro', 20),</w:t>
      </w:r>
    </w:p>
    <w:p w14:paraId="5381C9C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526881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(93, 47,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25),</w:t>
      </w:r>
    </w:p>
    <w:p w14:paraId="223EFDE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(94, 47, 'Medio', 25),</w:t>
      </w:r>
    </w:p>
    <w:p w14:paraId="659F0E7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1FB922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(95, 48, 'Medio', 35),</w:t>
      </w:r>
    </w:p>
    <w:p w14:paraId="4B22933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(96, 48, 'Duro', 15),</w:t>
      </w:r>
    </w:p>
    <w:p w14:paraId="0877B0C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2C49FE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(97, 49,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20),</w:t>
      </w:r>
    </w:p>
    <w:p w14:paraId="7C38095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(98, 49, 'Medio', 30),</w:t>
      </w:r>
    </w:p>
    <w:p w14:paraId="0CCAF19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0A34DD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(99, 50, 'Medio', 40),</w:t>
      </w:r>
    </w:p>
    <w:p w14:paraId="73ED904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(100, 50, 'Duro', 10),</w:t>
      </w:r>
    </w:p>
    <w:p w14:paraId="7BC52B4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61AAFF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(101, 51,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25),</w:t>
      </w:r>
    </w:p>
    <w:p w14:paraId="58DC865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(102, 51, 'Medio', 25),</w:t>
      </w:r>
    </w:p>
    <w:p w14:paraId="1F1AB6F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EEAB34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(103, 52, 'Medio', 30),</w:t>
      </w:r>
    </w:p>
    <w:p w14:paraId="6CED249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(104, 52, 'Duro', 20),</w:t>
      </w:r>
    </w:p>
    <w:p w14:paraId="60A2186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58F66B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(105, 53,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18),</w:t>
      </w:r>
    </w:p>
    <w:p w14:paraId="2964238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(106, 53, 'Medio', 32),</w:t>
      </w:r>
    </w:p>
    <w:p w14:paraId="01B453A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DFA046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(107, 54,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20),</w:t>
      </w:r>
    </w:p>
    <w:p w14:paraId="7B88FD3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(108, 54, 'Medio', 30),</w:t>
      </w:r>
    </w:p>
    <w:p w14:paraId="51668D6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64C913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(109, 55, 'Medio', 35),</w:t>
      </w:r>
    </w:p>
    <w:p w14:paraId="226B1C0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(110, 55, 'Duro', 15),</w:t>
      </w:r>
    </w:p>
    <w:p w14:paraId="021E415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DBD341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(111, 56,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20),</w:t>
      </w:r>
    </w:p>
    <w:p w14:paraId="3E844AD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(112, 56, 'Medio', 30),</w:t>
      </w:r>
    </w:p>
    <w:p w14:paraId="743928C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FDF078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(113, 57, 'Medio', 40),</w:t>
      </w:r>
    </w:p>
    <w:p w14:paraId="3A2FC13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(114, 57, 'Duro', 10),</w:t>
      </w:r>
    </w:p>
    <w:p w14:paraId="5513732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6349C4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(115, 58,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25),</w:t>
      </w:r>
    </w:p>
    <w:p w14:paraId="0B5BD06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(116, 58, 'Medio', 25),</w:t>
      </w:r>
    </w:p>
    <w:p w14:paraId="5C56778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C35334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(117, 59, 'Medio', 30),</w:t>
      </w:r>
    </w:p>
    <w:p w14:paraId="1FFD7A4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(118, 59, 'Duro', 20),</w:t>
      </w:r>
    </w:p>
    <w:p w14:paraId="5A48818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9F124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(119, 60,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Blando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18),</w:t>
      </w:r>
    </w:p>
    <w:p w14:paraId="338D2B0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(120, 60, 'Medio', 32);</w:t>
      </w:r>
    </w:p>
    <w:p w14:paraId="49B7667B" w14:textId="7EE786C4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32A00F8" w14:textId="4D73F5F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4B1118C" w14:textId="47FB26DD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90EC1A2" w14:textId="1627130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412EA8E" w14:textId="14BD4E10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D6874AF" w14:textId="6B51323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501581B" w14:textId="3F9DC6B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2DD628D" w14:textId="221A8FA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00661CB" w14:textId="3FE29E4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3E0166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BE3617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pena</w:t>
      </w:r>
    </w:p>
    <w:p w14:paraId="7D1ED17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INSERT INTO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Penalizacion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idGranPremio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idPiloto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tipo_penalizacion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tiempo_penalizacion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descripcion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vuelta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) VALUES</w:t>
      </w:r>
    </w:p>
    <w:p w14:paraId="2256CE2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5,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Drive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Through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', NULL, 'Exceso de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velocidad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en el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pit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lane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15),</w:t>
      </w:r>
    </w:p>
    <w:p w14:paraId="772E59E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(2, 1, 3, 'Time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Penalty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', 5, 'Colisión con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otro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piloto', 30),</w:t>
      </w:r>
    </w:p>
    <w:p w14:paraId="483B8FD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(3, 2, 2, 'Stop &amp;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Go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NULL,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Salida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en falso', 10),</w:t>
      </w:r>
    </w:p>
    <w:p w14:paraId="300A097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(4, 2, 8, 'Time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Penalty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10,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Adelantamiento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fuera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de pista', 20),</w:t>
      </w:r>
    </w:p>
    <w:p w14:paraId="0C1901D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3, 6,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Drive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Through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NULL, '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Incumplimiento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de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bandera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azul', 25),</w:t>
      </w:r>
    </w:p>
    <w:p w14:paraId="3667EA53" w14:textId="77777777" w:rsidR="00CA3154" w:rsidRPr="00CA3154" w:rsidRDefault="00CA3154" w:rsidP="00CA3154">
      <w:pPr>
        <w:rPr>
          <w:rFonts w:ascii="Consolas" w:hAnsi="Consolas"/>
          <w:color w:val="FFFFFF" w:themeColor="background1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(6, 3, 1, 'Time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Penalty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', 3, 'Exceso de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velocidad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en el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pit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CA3154">
        <w:rPr>
          <w:rFonts w:ascii="Consolas" w:hAnsi="Consolas"/>
          <w:color w:val="FFFFFF" w:themeColor="background1"/>
          <w:highlight w:val="black"/>
          <w:lang w:val="gl-ES"/>
        </w:rPr>
        <w:t>lane</w:t>
      </w:r>
      <w:proofErr w:type="spellEnd"/>
      <w:r w:rsidRPr="00CA3154">
        <w:rPr>
          <w:rFonts w:ascii="Consolas" w:hAnsi="Consolas"/>
          <w:color w:val="FFFFFF" w:themeColor="background1"/>
          <w:highlight w:val="black"/>
          <w:lang w:val="gl-ES"/>
        </w:rPr>
        <w:t>', 40);</w:t>
      </w:r>
    </w:p>
    <w:p w14:paraId="4B95307E" w14:textId="77777777" w:rsidR="00CA3154" w:rsidRPr="00CA3154" w:rsidRDefault="00CA3154" w:rsidP="00CA3154">
      <w:pPr>
        <w:rPr>
          <w:lang w:val="gl-ES"/>
        </w:rPr>
      </w:pPr>
    </w:p>
    <w:p w14:paraId="35723069" w14:textId="77777777" w:rsidR="00CA3154" w:rsidRPr="00CA3154" w:rsidRDefault="00CA3154" w:rsidP="00CA3154">
      <w:pPr>
        <w:rPr>
          <w:lang w:val="gl-ES"/>
        </w:rPr>
      </w:pPr>
    </w:p>
    <w:p w14:paraId="3D13BED8" w14:textId="77777777" w:rsidR="00CA3154" w:rsidRDefault="00CA3154" w:rsidP="00CA3154">
      <w:pPr>
        <w:rPr>
          <w:lang w:val="gl-ES"/>
        </w:rPr>
      </w:pPr>
    </w:p>
    <w:p w14:paraId="5CFFC991" w14:textId="5BE4B889" w:rsidR="00E335F1" w:rsidRDefault="00E335F1" w:rsidP="00E335F1">
      <w:pPr>
        <w:rPr>
          <w:lang w:val="gl-ES"/>
        </w:rPr>
      </w:pPr>
    </w:p>
    <w:p w14:paraId="70883915" w14:textId="3502C840" w:rsidR="00E335F1" w:rsidRDefault="00E335F1" w:rsidP="00E335F1">
      <w:pPr>
        <w:rPr>
          <w:lang w:val="gl-ES"/>
        </w:rPr>
      </w:pPr>
    </w:p>
    <w:p w14:paraId="46C90F33" w14:textId="2A58EA1A" w:rsidR="00E335F1" w:rsidRDefault="00E335F1" w:rsidP="00E335F1">
      <w:pPr>
        <w:rPr>
          <w:lang w:val="gl-ES"/>
        </w:rPr>
      </w:pPr>
    </w:p>
    <w:p w14:paraId="3019A15E" w14:textId="62505648" w:rsidR="00E335F1" w:rsidRDefault="00E335F1" w:rsidP="00E335F1">
      <w:pPr>
        <w:rPr>
          <w:lang w:val="gl-ES"/>
        </w:rPr>
      </w:pPr>
    </w:p>
    <w:p w14:paraId="3F0AFEC5" w14:textId="23DC93A6" w:rsidR="00E335F1" w:rsidRDefault="00E335F1" w:rsidP="00E335F1">
      <w:pPr>
        <w:rPr>
          <w:lang w:val="gl-ES"/>
        </w:rPr>
      </w:pPr>
    </w:p>
    <w:p w14:paraId="6019171A" w14:textId="3D982B72" w:rsidR="00E335F1" w:rsidRDefault="00E335F1" w:rsidP="00E335F1">
      <w:pPr>
        <w:rPr>
          <w:lang w:val="gl-ES"/>
        </w:rPr>
      </w:pPr>
    </w:p>
    <w:p w14:paraId="11C77694" w14:textId="2C1CCE27" w:rsidR="00E335F1" w:rsidRDefault="00E335F1" w:rsidP="00E335F1">
      <w:pPr>
        <w:rPr>
          <w:lang w:val="gl-ES"/>
        </w:rPr>
      </w:pPr>
    </w:p>
    <w:p w14:paraId="681D8575" w14:textId="4F95CACB" w:rsidR="00E335F1" w:rsidRDefault="00E335F1" w:rsidP="00E335F1">
      <w:pPr>
        <w:rPr>
          <w:lang w:val="gl-ES"/>
        </w:rPr>
      </w:pPr>
    </w:p>
    <w:p w14:paraId="4091C029" w14:textId="3285CCBF" w:rsidR="00E335F1" w:rsidRDefault="00E335F1" w:rsidP="00E335F1">
      <w:pPr>
        <w:rPr>
          <w:lang w:val="gl-ES"/>
        </w:rPr>
      </w:pPr>
    </w:p>
    <w:p w14:paraId="520C8BC9" w14:textId="465B740A" w:rsidR="00E335F1" w:rsidRDefault="00E335F1" w:rsidP="00E335F1">
      <w:pPr>
        <w:rPr>
          <w:lang w:val="gl-ES"/>
        </w:rPr>
      </w:pPr>
    </w:p>
    <w:p w14:paraId="3D7F6B31" w14:textId="5C3FFC2F" w:rsidR="00E335F1" w:rsidRDefault="00E335F1" w:rsidP="00E335F1">
      <w:pPr>
        <w:rPr>
          <w:lang w:val="gl-ES"/>
        </w:rPr>
      </w:pPr>
    </w:p>
    <w:p w14:paraId="1DBA788F" w14:textId="15AFC57E" w:rsidR="00E335F1" w:rsidRDefault="00E335F1" w:rsidP="00E335F1">
      <w:pPr>
        <w:rPr>
          <w:lang w:val="gl-ES"/>
        </w:rPr>
      </w:pPr>
    </w:p>
    <w:p w14:paraId="13382773" w14:textId="6C4E34DA" w:rsidR="00E335F1" w:rsidRDefault="00E335F1" w:rsidP="00E335F1">
      <w:pPr>
        <w:rPr>
          <w:lang w:val="gl-ES"/>
        </w:rPr>
      </w:pPr>
    </w:p>
    <w:p w14:paraId="0F4E7361" w14:textId="4FACFE2B" w:rsidR="00E335F1" w:rsidRDefault="00E335F1" w:rsidP="00E335F1">
      <w:pPr>
        <w:rPr>
          <w:lang w:val="gl-ES"/>
        </w:rPr>
      </w:pPr>
    </w:p>
    <w:p w14:paraId="3A9F9EB9" w14:textId="1898F6A7" w:rsidR="00E335F1" w:rsidRDefault="00E335F1" w:rsidP="00E335F1">
      <w:pPr>
        <w:rPr>
          <w:lang w:val="gl-ES"/>
        </w:rPr>
      </w:pPr>
    </w:p>
    <w:p w14:paraId="3F3B172C" w14:textId="76C7BE0F" w:rsidR="00E335F1" w:rsidRDefault="00E335F1" w:rsidP="00E335F1">
      <w:pPr>
        <w:rPr>
          <w:lang w:val="gl-ES"/>
        </w:rPr>
      </w:pPr>
    </w:p>
    <w:p w14:paraId="67D34D71" w14:textId="304EDBF7" w:rsidR="00CA3154" w:rsidRDefault="00CA3154" w:rsidP="00E335F1">
      <w:pPr>
        <w:rPr>
          <w:lang w:val="gl-ES"/>
        </w:rPr>
      </w:pPr>
    </w:p>
    <w:p w14:paraId="5C596C7E" w14:textId="77777777" w:rsidR="00CA3154" w:rsidRPr="001A7FE5" w:rsidRDefault="00CA3154" w:rsidP="00E335F1">
      <w:pPr>
        <w:rPr>
          <w:lang w:val="gl-ES"/>
        </w:rPr>
      </w:pPr>
    </w:p>
    <w:p w14:paraId="0085E635" w14:textId="3865AA9D" w:rsidR="00A86400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 xml:space="preserve">Funciones y </w:t>
      </w:r>
      <w:proofErr w:type="spellStart"/>
      <w:r w:rsidRPr="001A7FE5">
        <w:rPr>
          <w:lang w:val="gl-ES"/>
        </w:rPr>
        <w:t>Procedimientos</w:t>
      </w:r>
      <w:proofErr w:type="spellEnd"/>
      <w:r w:rsidRPr="001A7FE5">
        <w:rPr>
          <w:lang w:val="gl-ES"/>
        </w:rPr>
        <w:t xml:space="preserve"> Almacenados</w:t>
      </w:r>
    </w:p>
    <w:p w14:paraId="2F4F1BC2" w14:textId="71D325F2" w:rsidR="00CA3154" w:rsidRPr="00453B2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Procedimiento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: Calcular y actualizar la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Clasificacion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de pilotos:</w:t>
      </w:r>
    </w:p>
    <w:p w14:paraId="2187B050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CREATE PROCEDURE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ActualizarClasificacionPilotos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(IN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temporada_id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INT)</w:t>
      </w:r>
    </w:p>
    <w:p w14:paraId="6D83A1F6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BEGIN</w:t>
      </w:r>
    </w:p>
    <w:p w14:paraId="6DE93D58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--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Vacia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la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clasificacion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sin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actualizar</w:t>
      </w:r>
    </w:p>
    <w:p w14:paraId="57960218" w14:textId="674AE4E9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DELETE FROM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ClasificacionPiloto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WHERE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temporada_id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>;</w:t>
      </w:r>
    </w:p>
    <w:p w14:paraId="30DB2B23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--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Insertar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nuevas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clasificaciones</w:t>
      </w:r>
      <w:proofErr w:type="spellEnd"/>
    </w:p>
    <w:p w14:paraId="63129E14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INSERT INTO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ClasificacionPiloto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(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idPiloto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posicion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>, puntos)</w:t>
      </w:r>
    </w:p>
    <w:p w14:paraId="5C47403A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SELECT </w:t>
      </w:r>
    </w:p>
    <w:p w14:paraId="3477DE8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temporada_id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>,</w:t>
      </w:r>
    </w:p>
    <w:p w14:paraId="75A13C6E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idPiloto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>,</w:t>
      </w:r>
    </w:p>
    <w:p w14:paraId="4598422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RANK() OVER (ORDER BY SUM(puntos) DESC) AS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posicion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>,</w:t>
      </w:r>
    </w:p>
    <w:p w14:paraId="7D2F4F59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SUM(puntos) AS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total_puntos</w:t>
      </w:r>
      <w:proofErr w:type="spellEnd"/>
    </w:p>
    <w:p w14:paraId="1B040078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FROM (</w:t>
      </w:r>
    </w:p>
    <w:p w14:paraId="0392CE3E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SELECT </w:t>
      </w:r>
    </w:p>
    <w:p w14:paraId="31FEE16A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rp.idPiloto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>,</w:t>
      </w:r>
    </w:p>
    <w:p w14:paraId="1A1A5E86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rp.idGranPremio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>,</w:t>
      </w:r>
    </w:p>
    <w:p w14:paraId="00A90B4F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CASE </w:t>
      </w:r>
    </w:p>
    <w:p w14:paraId="702373E5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rp.posicion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1 THEN 25</w:t>
      </w:r>
    </w:p>
    <w:p w14:paraId="1B21F9C0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rp.posicion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2 THEN 18</w:t>
      </w:r>
    </w:p>
    <w:p w14:paraId="01770CC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rp.posicion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3 THEN 15</w:t>
      </w:r>
    </w:p>
    <w:p w14:paraId="4F32C3FA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rp.posicion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4 THEN 12</w:t>
      </w:r>
    </w:p>
    <w:p w14:paraId="69952DC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rp.posicion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5 THEN 10</w:t>
      </w:r>
    </w:p>
    <w:p w14:paraId="1B0B10EE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rp.posicion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6 THEN 8</w:t>
      </w:r>
    </w:p>
    <w:p w14:paraId="12952CD1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rp.posicion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7 THEN 6</w:t>
      </w:r>
    </w:p>
    <w:p w14:paraId="7FE503CC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rp.posicion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8 THEN 4</w:t>
      </w:r>
    </w:p>
    <w:p w14:paraId="0FCF99F4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rp.posicion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9 THEN 2</w:t>
      </w:r>
    </w:p>
    <w:p w14:paraId="2A51EE66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rp.posicion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10 THEN 1</w:t>
      </w:r>
    </w:p>
    <w:p w14:paraId="243380D8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ELSE 0</w:t>
      </w:r>
    </w:p>
    <w:p w14:paraId="66E2A460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END + </w:t>
      </w:r>
    </w:p>
    <w:p w14:paraId="1FC8E2C6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CASE WHEN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rp.obtuvo_punto_vuelta_rapida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TRUE THEN 1 ELSE 0 END AS puntos</w:t>
      </w:r>
    </w:p>
    <w:p w14:paraId="78B08EF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    FROM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ResultadoGranPremio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rp</w:t>
      </w:r>
      <w:proofErr w:type="spellEnd"/>
    </w:p>
    <w:p w14:paraId="286A3736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INNER JOIN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GranPremio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gp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ON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rp.idGranPremio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gp.id</w:t>
      </w:r>
    </w:p>
    <w:p w14:paraId="0DD4C832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WHERE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gp.idTemporada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temporada_id</w:t>
      </w:r>
      <w:proofErr w:type="spellEnd"/>
    </w:p>
    <w:p w14:paraId="3710D4C5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) AS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puntosPiloto</w:t>
      </w:r>
      <w:proofErr w:type="spellEnd"/>
    </w:p>
    <w:p w14:paraId="1BBF62A9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GROUP BY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idPiloto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>;</w:t>
      </w:r>
    </w:p>
    <w:p w14:paraId="18389FC0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END //</w:t>
      </w:r>
    </w:p>
    <w:p w14:paraId="4F553E9F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DELIMITER ;</w:t>
      </w:r>
    </w:p>
    <w:p w14:paraId="5E36A7E0" w14:textId="3F3CBF39" w:rsidR="00CA315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CALL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ActualizarClasificacionPilotos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>(1);</w:t>
      </w:r>
    </w:p>
    <w:p w14:paraId="1880BBDC" w14:textId="1DB3ABB5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10CF0EDB" w14:textId="7279A1B3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F3D4E6F" w14:textId="2DF6BC49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DA20CB1" w14:textId="7CCDC9C6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DC2AB49" w14:textId="3032013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964570C" w14:textId="696C1B35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35CB4C4" w14:textId="468FAE5A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112082F2" w14:textId="274C45FF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4261770" w14:textId="345DE853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11A67A51" w14:textId="3AAF37D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EFCFDDA" w14:textId="7AA3857C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E44D876" w14:textId="62310ECA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F115931" w14:textId="27975F4E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52FF725" w14:textId="4C292F0A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2FE8259" w14:textId="58DB89DD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944D4F3" w14:textId="60AA5D2B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2C5343C" w14:textId="62718DB4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9561D2B" w14:textId="37A9BEE2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60CA9CA" w14:textId="2EDA5B03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9E25783" w14:textId="4B43F2C3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8C50932" w14:textId="09FE7B4A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2CC7B3C" w14:textId="79A06CDB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1A7D1961" w14:textId="4C43668B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50C1C733" w14:textId="3503CE2A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E08E48A" w14:textId="340A14D0" w:rsidR="00453B24" w:rsidRDefault="00453B24" w:rsidP="00453B24">
      <w:pPr>
        <w:rPr>
          <w:rFonts w:ascii="Consolas" w:hAnsi="Consolas"/>
          <w:lang w:val="gl-ES"/>
        </w:rPr>
      </w:pPr>
      <w:proofErr w:type="spellStart"/>
      <w:r>
        <w:rPr>
          <w:rFonts w:ascii="Consolas" w:hAnsi="Consolas"/>
          <w:lang w:val="gl-ES"/>
        </w:rPr>
        <w:lastRenderedPageBreak/>
        <w:t>Funcion</w:t>
      </w:r>
      <w:proofErr w:type="spellEnd"/>
      <w:r>
        <w:rPr>
          <w:rFonts w:ascii="Consolas" w:hAnsi="Consolas"/>
          <w:lang w:val="gl-ES"/>
        </w:rPr>
        <w:t xml:space="preserve">: Calcular </w:t>
      </w:r>
      <w:proofErr w:type="spellStart"/>
      <w:r>
        <w:rPr>
          <w:rFonts w:ascii="Consolas" w:hAnsi="Consolas"/>
          <w:lang w:val="gl-ES"/>
        </w:rPr>
        <w:t>edad</w:t>
      </w:r>
      <w:proofErr w:type="spellEnd"/>
      <w:r>
        <w:rPr>
          <w:rFonts w:ascii="Consolas" w:hAnsi="Consolas"/>
          <w:lang w:val="gl-ES"/>
        </w:rPr>
        <w:t xml:space="preserve">  de Un piloto:</w:t>
      </w:r>
    </w:p>
    <w:p w14:paraId="0681B3AA" w14:textId="139E8424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DELIMITER //</w:t>
      </w:r>
    </w:p>
    <w:p w14:paraId="38D62BFE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CREATE FUNCTION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ObtenerEdadPiloto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>(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pilotoId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INT) RETURNS INT</w:t>
      </w:r>
    </w:p>
    <w:p w14:paraId="0B6281B3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DETERMINISTIC</w:t>
      </w:r>
    </w:p>
    <w:p w14:paraId="5D165C02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BEGIN</w:t>
      </w:r>
    </w:p>
    <w:p w14:paraId="3DD4AA78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DECLARE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edad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INT;</w:t>
      </w:r>
    </w:p>
    <w:p w14:paraId="6ADDA0D7" w14:textId="4340266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DECLARE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fechaNacimiento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DATE;</w:t>
      </w:r>
    </w:p>
    <w:p w14:paraId="5370511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SELECT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fecha_nacimiento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INTO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fechaNacimiento</w:t>
      </w:r>
      <w:proofErr w:type="spellEnd"/>
    </w:p>
    <w:p w14:paraId="16E4ACD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FROM Piloto</w:t>
      </w:r>
    </w:p>
    <w:p w14:paraId="6B220391" w14:textId="0F0E28A5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WHERE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id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pilotoId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>;</w:t>
      </w:r>
    </w:p>
    <w:p w14:paraId="12EFBCFA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IF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fechaNacimiento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IS NOT NULL THEN</w:t>
      </w:r>
    </w:p>
    <w:p w14:paraId="12317A7F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SET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edad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TIMESTAMPDIFF(YEAR,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fechaNacimiento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>, CURDATE());</w:t>
      </w:r>
    </w:p>
    <w:p w14:paraId="0F350C0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ELSE</w:t>
      </w:r>
    </w:p>
    <w:p w14:paraId="011BB46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SET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edad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NULL;</w:t>
      </w:r>
    </w:p>
    <w:p w14:paraId="63FD9368" w14:textId="642DEEEE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E</w:t>
      </w:r>
      <w:r>
        <w:rPr>
          <w:rFonts w:ascii="Consolas" w:hAnsi="Consolas"/>
          <w:color w:val="FFFFFF" w:themeColor="background1"/>
          <w:highlight w:val="black"/>
          <w:lang w:val="gl-ES"/>
        </w:rPr>
        <w:t>N</w:t>
      </w:r>
      <w:r w:rsidRPr="00453B24">
        <w:rPr>
          <w:rFonts w:ascii="Consolas" w:hAnsi="Consolas"/>
          <w:color w:val="FFFFFF" w:themeColor="background1"/>
          <w:highlight w:val="black"/>
          <w:lang w:val="gl-ES"/>
        </w:rPr>
        <w:t>D IF;</w:t>
      </w:r>
    </w:p>
    <w:p w14:paraId="120CF7A1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RETURN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edad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>;</w:t>
      </w:r>
    </w:p>
    <w:p w14:paraId="7825379D" w14:textId="51340730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END //</w:t>
      </w:r>
    </w:p>
    <w:p w14:paraId="01CD47C2" w14:textId="54049766" w:rsid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DELIMITER ;</w:t>
      </w:r>
    </w:p>
    <w:p w14:paraId="4F311186" w14:textId="6D37247B" w:rsid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ObtenerEdadPiloto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(3) AS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edad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>;</w:t>
      </w:r>
    </w:p>
    <w:p w14:paraId="777F673C" w14:textId="6DA86001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F780643" w14:textId="6A953AF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A02FA1A" w14:textId="5F41AD62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5A55ED7" w14:textId="643460EE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487769FF" w14:textId="282A25D1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3F99605" w14:textId="48FD2884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3081C9B" w14:textId="593E392E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43246F81" w14:textId="67D680E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2B1B097D" w14:textId="4747BA68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25C6F1E3" w14:textId="5C3A5D97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462558AD" w14:textId="21C7B12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4E2EF05" w14:textId="77777777" w:rsidR="00453B24" w:rsidRP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5F54C897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proofErr w:type="spellStart"/>
      <w:r w:rsidRPr="001A7FE5">
        <w:rPr>
          <w:lang w:val="gl-ES"/>
        </w:rPr>
        <w:lastRenderedPageBreak/>
        <w:t>Triggers</w:t>
      </w:r>
      <w:proofErr w:type="spellEnd"/>
    </w:p>
    <w:p w14:paraId="52A0261A" w14:textId="165AE90E" w:rsidR="00A86400" w:rsidRDefault="00453B24" w:rsidP="00A86400">
      <w:pPr>
        <w:rPr>
          <w:lang w:val="gl-ES"/>
        </w:rPr>
      </w:pPr>
      <w:proofErr w:type="spellStart"/>
      <w:r>
        <w:rPr>
          <w:lang w:val="gl-ES"/>
        </w:rPr>
        <w:t>Trig</w:t>
      </w:r>
      <w:r w:rsidR="00D92EEC">
        <w:rPr>
          <w:lang w:val="gl-ES"/>
        </w:rPr>
        <w:t>e</w:t>
      </w:r>
      <w:r>
        <w:rPr>
          <w:lang w:val="gl-ES"/>
        </w:rPr>
        <w:t>r</w:t>
      </w:r>
      <w:proofErr w:type="spellEnd"/>
      <w:r>
        <w:rPr>
          <w:lang w:val="gl-ES"/>
        </w:rPr>
        <w:t xml:space="preserve">: Evita que un piloto se </w:t>
      </w:r>
      <w:proofErr w:type="spellStart"/>
      <w:r>
        <w:rPr>
          <w:lang w:val="gl-ES"/>
        </w:rPr>
        <w:t>registre</w:t>
      </w:r>
      <w:proofErr w:type="spellEnd"/>
      <w:r>
        <w:rPr>
          <w:lang w:val="gl-ES"/>
        </w:rPr>
        <w:t xml:space="preserve"> dos veces en un equipo en la </w:t>
      </w:r>
      <w:proofErr w:type="spellStart"/>
      <w:r>
        <w:rPr>
          <w:lang w:val="gl-ES"/>
        </w:rPr>
        <w:t>misma</w:t>
      </w:r>
      <w:proofErr w:type="spellEnd"/>
      <w:r>
        <w:rPr>
          <w:lang w:val="gl-ES"/>
        </w:rPr>
        <w:t xml:space="preserve"> temporada:</w:t>
      </w:r>
    </w:p>
    <w:p w14:paraId="6B8A9E3A" w14:textId="66457707" w:rsidR="00453B24" w:rsidRP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DELIMITER //</w:t>
      </w:r>
    </w:p>
    <w:p w14:paraId="3FE4F4B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CREATE TRIGGER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evitar_piloto_en_dos_equipos</w:t>
      </w:r>
      <w:proofErr w:type="spellEnd"/>
    </w:p>
    <w:p w14:paraId="4D8D85DF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BEFORE INSERT ON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PilotoTemporadaEquipo</w:t>
      </w:r>
      <w:proofErr w:type="spellEnd"/>
    </w:p>
    <w:p w14:paraId="495590F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FOR EACH ROW</w:t>
      </w:r>
    </w:p>
    <w:p w14:paraId="72A7C645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BEGIN</w:t>
      </w:r>
    </w:p>
    <w:p w14:paraId="06391BAF" w14:textId="707226C0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DECLARE existe INT;</w:t>
      </w:r>
    </w:p>
    <w:p w14:paraId="57E7ACB0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SELECT COUNT(*) INTO existe</w:t>
      </w:r>
    </w:p>
    <w:p w14:paraId="6DD8CAE7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FROM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PilotoTemporadaEquipo</w:t>
      </w:r>
      <w:proofErr w:type="spellEnd"/>
    </w:p>
    <w:p w14:paraId="30ED007F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WHERE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idTemporada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NEW.idTemporada</w:t>
      </w:r>
      <w:proofErr w:type="spellEnd"/>
    </w:p>
    <w:p w14:paraId="128199AC" w14:textId="18A0EB5E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AND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idPiloto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=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NEW.idPiloto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>;</w:t>
      </w:r>
    </w:p>
    <w:p w14:paraId="10F10539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IF existe &gt; 0 THEN</w:t>
      </w:r>
    </w:p>
    <w:p w14:paraId="096215D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SIGNAL SQLSTATE '45000'</w:t>
      </w:r>
    </w:p>
    <w:p w14:paraId="12ED243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SET MESSAGE_TEXT = 'Error: El piloto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ya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está </w:t>
      </w:r>
      <w:proofErr w:type="spellStart"/>
      <w:r w:rsidRPr="00453B24">
        <w:rPr>
          <w:rFonts w:ascii="Consolas" w:hAnsi="Consolas"/>
          <w:color w:val="FFFFFF" w:themeColor="background1"/>
          <w:highlight w:val="black"/>
          <w:lang w:val="gl-ES"/>
        </w:rPr>
        <w:t>registrado</w:t>
      </w:r>
      <w:proofErr w:type="spellEnd"/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en un equipo para esta temporada.';</w:t>
      </w:r>
    </w:p>
    <w:p w14:paraId="2E93FC0C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END IF;</w:t>
      </w:r>
    </w:p>
    <w:p w14:paraId="70C97CE8" w14:textId="645E81A8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END //</w:t>
      </w:r>
    </w:p>
    <w:p w14:paraId="703E9A95" w14:textId="11F43B4F" w:rsid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DELIMITER ;</w:t>
      </w:r>
    </w:p>
    <w:p w14:paraId="61941186" w14:textId="08713AFE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AF0D8AB" w14:textId="04B51362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1B54270" w14:textId="11C28022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DBA49BA" w14:textId="1EAB595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2E8E058A" w14:textId="197750CF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1163C83B" w14:textId="3C05274C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2CC15A5D" w14:textId="10B46DC4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4E3B2B8" w14:textId="5E4C37BA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2D02B037" w14:textId="5B2EF90F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4158E70" w14:textId="3A063E4C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1C90BAC2" w14:textId="77597373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DAEEDDA" w14:textId="77777777" w:rsidR="00453B24" w:rsidRP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4E2A27D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>Consultas SQL</w:t>
      </w:r>
    </w:p>
    <w:p w14:paraId="41F1C3E1" w14:textId="15F5C3AA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--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Rankinfg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de pilotos por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temportadas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>:</w:t>
      </w:r>
    </w:p>
    <w:p w14:paraId="72F46115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243D545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p.nombre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AS piloto,</w:t>
      </w:r>
    </w:p>
    <w:p w14:paraId="5FDA9029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cp.puntos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>,</w:t>
      </w:r>
    </w:p>
    <w:p w14:paraId="5ED951F4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cp.posicion</w:t>
      </w:r>
      <w:proofErr w:type="spellEnd"/>
    </w:p>
    <w:p w14:paraId="5229EE6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FROM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ClasificacionPiloto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cp</w:t>
      </w:r>
      <w:proofErr w:type="spellEnd"/>
    </w:p>
    <w:p w14:paraId="2DABF3C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JOIN Piloto p ON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cp.idPiloto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= p.id</w:t>
      </w:r>
    </w:p>
    <w:p w14:paraId="38B41DFE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WHERE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cp.idTemporada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= 1</w:t>
      </w:r>
    </w:p>
    <w:p w14:paraId="70EF670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ORDER BY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cp.puntos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DESC;</w:t>
      </w:r>
    </w:p>
    <w:p w14:paraId="2B51260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32CBF5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--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Participacion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de pilotos/coche por temporada:</w:t>
      </w:r>
    </w:p>
    <w:p w14:paraId="46B49264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860EBD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59450F1E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t.año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>,</w:t>
      </w:r>
    </w:p>
    <w:p w14:paraId="4961D494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p.nombre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AS piloto,</w:t>
      </w:r>
    </w:p>
    <w:p w14:paraId="4925141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e.nombre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AS equipo,</w:t>
      </w:r>
    </w:p>
    <w:p w14:paraId="2E7FDC5E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c.nombre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AS coche,</w:t>
      </w:r>
    </w:p>
    <w:p w14:paraId="7A35D637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pte.numeroCoche</w:t>
      </w:r>
      <w:proofErr w:type="spellEnd"/>
    </w:p>
    <w:p w14:paraId="7E67F489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FROM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PilotoTemporadaEquipo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pte</w:t>
      </w:r>
      <w:proofErr w:type="spellEnd"/>
    </w:p>
    <w:p w14:paraId="751D360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JOIN Piloto p ON p.id =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pte.idPiloto</w:t>
      </w:r>
      <w:proofErr w:type="spellEnd"/>
    </w:p>
    <w:p w14:paraId="7CADEFD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JOIN Equipo e ON e.id =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pte.idEquipo</w:t>
      </w:r>
      <w:proofErr w:type="spellEnd"/>
    </w:p>
    <w:p w14:paraId="37D835A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JOIN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CocheTemporada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c ON c.id =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pte.idCocheTemporada</w:t>
      </w:r>
      <w:proofErr w:type="spellEnd"/>
    </w:p>
    <w:p w14:paraId="7C8FE47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JOIN Temporada t ON t.id =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pte.idTemporada</w:t>
      </w:r>
      <w:proofErr w:type="spellEnd"/>
    </w:p>
    <w:p w14:paraId="373CB965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WHERE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pte.idTemporada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= 1;</w:t>
      </w:r>
    </w:p>
    <w:p w14:paraId="2FA11D73" w14:textId="10600848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F2A7C7C" w14:textId="2BF68215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E91BB9" w14:textId="4BD9559C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BB60D7F" w14:textId="4230BA72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26D8440" w14:textId="1E77671D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5BB9189" w14:textId="67CB11FA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47DA285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2F3A2BD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-- Piloto con mas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vueltasRapidas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en una temporada:</w:t>
      </w:r>
    </w:p>
    <w:p w14:paraId="67B6FDF5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2397CEA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2279FFD7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p.nombre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AS piloto,</w:t>
      </w:r>
    </w:p>
    <w:p w14:paraId="3D58A50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COUNT(*) AS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vueltas_rapidas</w:t>
      </w:r>
      <w:proofErr w:type="spellEnd"/>
    </w:p>
    <w:p w14:paraId="0CC1150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FROM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ResultadoGranPremio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r</w:t>
      </w:r>
    </w:p>
    <w:p w14:paraId="664F980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JOIN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GranPremio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g ON g.id =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r.idGranPremio</w:t>
      </w:r>
      <w:proofErr w:type="spellEnd"/>
    </w:p>
    <w:p w14:paraId="1689695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JOIN Piloto p ON p.id =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r.idPiloto</w:t>
      </w:r>
      <w:proofErr w:type="spellEnd"/>
    </w:p>
    <w:p w14:paraId="309B0C0B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WHERE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r.obtuvo_punto_vuelta_rapida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= TRUE</w:t>
      </w:r>
    </w:p>
    <w:p w14:paraId="4729C8E1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AND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g.idTemporada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= 1</w:t>
      </w:r>
    </w:p>
    <w:p w14:paraId="290C3323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GROUP BY p.id</w:t>
      </w:r>
    </w:p>
    <w:p w14:paraId="54127F8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ORDER BY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vueltas_rapidas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DESC;</w:t>
      </w:r>
    </w:p>
    <w:p w14:paraId="64B4737A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9BF0A0D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--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Duracion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tipo de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neunatico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por piloto</w:t>
      </w:r>
    </w:p>
    <w:p w14:paraId="30F182CB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337924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1DBB3A4A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p.nombre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AS piloto,</w:t>
      </w:r>
    </w:p>
    <w:p w14:paraId="32B7E50D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n.compuesto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>,</w:t>
      </w:r>
    </w:p>
    <w:p w14:paraId="53DAF817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SUM(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n.vueltas_usado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) AS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total_vueltas</w:t>
      </w:r>
      <w:proofErr w:type="spellEnd"/>
    </w:p>
    <w:p w14:paraId="126C786E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FROM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NeumaticoUsado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n</w:t>
      </w:r>
    </w:p>
    <w:p w14:paraId="6654C0EA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JOIN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ResultadoGranPremio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r ON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n.idResultadoGP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= r.id</w:t>
      </w:r>
    </w:p>
    <w:p w14:paraId="5C79D09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JOIN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GranPremio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g ON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r.idGranPremio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= g.id</w:t>
      </w:r>
    </w:p>
    <w:p w14:paraId="4844D753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JOIN Piloto p ON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r.idPiloto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= p.id</w:t>
      </w:r>
    </w:p>
    <w:p w14:paraId="14055F26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WHERE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g.idTemporada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= 1</w:t>
      </w:r>
    </w:p>
    <w:p w14:paraId="2D200009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GROUP BY p.id,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n.compuesto</w:t>
      </w:r>
      <w:proofErr w:type="spellEnd"/>
    </w:p>
    <w:p w14:paraId="3FAE1AD5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ORDER BY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p.nombre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total_vueltas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DESC;</w:t>
      </w:r>
    </w:p>
    <w:p w14:paraId="154834C0" w14:textId="12D0CE71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F8C7DEB" w14:textId="7BC79B66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3A1A226" w14:textId="5AD65CA7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CAD4C21" w14:textId="4F4E898B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2FF8792" w14:textId="700098FE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1FA47E0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E1C5549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Pilotos sancionados:</w:t>
      </w:r>
    </w:p>
    <w:p w14:paraId="70009973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620BB900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p.nombre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AS piloto,</w:t>
      </w:r>
    </w:p>
    <w:p w14:paraId="76C52850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pe.tipo_penalizacion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>,</w:t>
      </w:r>
    </w:p>
    <w:p w14:paraId="04A873C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pe.descripcion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>,</w:t>
      </w:r>
    </w:p>
    <w:p w14:paraId="4D6F91A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pe.vuelta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>,</w:t>
      </w:r>
    </w:p>
    <w:p w14:paraId="4C33C27B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g.nombreGranPremio</w:t>
      </w:r>
      <w:proofErr w:type="spellEnd"/>
    </w:p>
    <w:p w14:paraId="78B8CA76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FROM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Penalizacion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pe</w:t>
      </w:r>
    </w:p>
    <w:p w14:paraId="643C12A4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JOIN Piloto p ON p.id =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pe.idPiloto</w:t>
      </w:r>
      <w:proofErr w:type="spellEnd"/>
    </w:p>
    <w:p w14:paraId="6FA40E7E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JOIN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GranPremio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g ON g.id =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pe.idGranPremio</w:t>
      </w:r>
      <w:proofErr w:type="spellEnd"/>
    </w:p>
    <w:p w14:paraId="03CCEDB7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WHERE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g.idTemporada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= 1</w:t>
      </w:r>
    </w:p>
    <w:p w14:paraId="67C8355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ORDER BY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p.nombre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,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g.fecha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>;</w:t>
      </w:r>
    </w:p>
    <w:p w14:paraId="06B3E6E3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EAD4B7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--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Mejores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coche por peso/potencia</w:t>
      </w:r>
    </w:p>
    <w:p w14:paraId="1935B6A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AD000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53E61050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e.nombre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AS equipo,</w:t>
      </w:r>
    </w:p>
    <w:p w14:paraId="3C0CA0C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c.nombre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AS coche,</w:t>
      </w:r>
    </w:p>
    <w:p w14:paraId="4B80083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c.potencia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>,</w:t>
      </w:r>
    </w:p>
    <w:p w14:paraId="09C73837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c.peso_coche</w:t>
      </w:r>
      <w:proofErr w:type="spellEnd"/>
    </w:p>
    <w:p w14:paraId="3AC4457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FROM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CocheTemporada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c</w:t>
      </w:r>
    </w:p>
    <w:p w14:paraId="16AA860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JOIN Equipo e ON e.id =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c.idEquipo</w:t>
      </w:r>
      <w:proofErr w:type="spellEnd"/>
    </w:p>
    <w:p w14:paraId="26E4AE89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WHERE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c.idTemporada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= 1</w:t>
      </w:r>
    </w:p>
    <w:p w14:paraId="65807697" w14:textId="59A4431A" w:rsidR="00A86400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ORDER BY </w:t>
      </w:r>
      <w:proofErr w:type="spellStart"/>
      <w:r w:rsidRPr="00183AD1">
        <w:rPr>
          <w:rFonts w:ascii="Consolas" w:hAnsi="Consolas"/>
          <w:color w:val="FFFFFF" w:themeColor="background1"/>
          <w:highlight w:val="black"/>
          <w:lang w:val="gl-ES"/>
        </w:rPr>
        <w:t>c.potencia</w:t>
      </w:r>
      <w:proofErr w:type="spellEnd"/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DESC;</w:t>
      </w:r>
    </w:p>
    <w:p w14:paraId="0DAF1769" w14:textId="1121DE41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5B58258D" w14:textId="5FA56611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67497DD4" w14:textId="096D1E30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3A2BC7B1" w14:textId="3C98AA3E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47C7D74D" w14:textId="589B8973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408A3848" w14:textId="119E007E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7585AF8C" w14:textId="77777777" w:rsidR="00183AD1" w:rsidRP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0C526F40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 xml:space="preserve"> Casos de </w:t>
      </w:r>
      <w:proofErr w:type="spellStart"/>
      <w:r w:rsidRPr="001A7FE5">
        <w:rPr>
          <w:lang w:val="gl-ES"/>
        </w:rPr>
        <w:t>Prueba</w:t>
      </w:r>
      <w:proofErr w:type="spellEnd"/>
      <w:r w:rsidRPr="001A7FE5">
        <w:rPr>
          <w:lang w:val="gl-ES"/>
        </w:rPr>
        <w:t xml:space="preserve"> y Simulació</w:t>
      </w:r>
      <w:bookmarkStart w:id="3" w:name="_GoBack"/>
      <w:bookmarkEnd w:id="3"/>
      <w:r w:rsidRPr="001A7FE5">
        <w:rPr>
          <w:lang w:val="gl-ES"/>
        </w:rPr>
        <w:t>n</w:t>
      </w:r>
    </w:p>
    <w:p w14:paraId="5182AF68" w14:textId="034302B1" w:rsidR="00A86400" w:rsidRPr="001A7FE5" w:rsidRDefault="00A86400" w:rsidP="00A86400">
      <w:pPr>
        <w:rPr>
          <w:lang w:val="gl-ES"/>
        </w:rPr>
      </w:pPr>
    </w:p>
    <w:p w14:paraId="1D901BB9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>Resultados y Verificación</w:t>
      </w:r>
    </w:p>
    <w:p w14:paraId="09FFE7C8" w14:textId="77777777" w:rsidR="00A86400" w:rsidRDefault="00A86400" w:rsidP="001A7FE5">
      <w:pPr>
        <w:rPr>
          <w:lang w:val="gl-ES"/>
        </w:rPr>
      </w:pPr>
    </w:p>
    <w:p w14:paraId="396B9B7B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>Capturas de Pantalla (opcional)</w:t>
      </w:r>
    </w:p>
    <w:p w14:paraId="70389483" w14:textId="77777777" w:rsidR="00A86400" w:rsidRPr="001A7FE5" w:rsidRDefault="00A86400" w:rsidP="00A86400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45A66A83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proofErr w:type="spellStart"/>
      <w:r w:rsidRPr="001A7FE5">
        <w:rPr>
          <w:lang w:val="gl-ES"/>
        </w:rPr>
        <w:t>Conclusiones</w:t>
      </w:r>
      <w:proofErr w:type="spellEnd"/>
      <w:r w:rsidRPr="001A7FE5">
        <w:rPr>
          <w:lang w:val="gl-ES"/>
        </w:rPr>
        <w:t xml:space="preserve"> y </w:t>
      </w:r>
      <w:proofErr w:type="spellStart"/>
      <w:r w:rsidRPr="001A7FE5">
        <w:rPr>
          <w:lang w:val="gl-ES"/>
        </w:rPr>
        <w:t>Mejoras</w:t>
      </w:r>
      <w:proofErr w:type="spellEnd"/>
      <w:r w:rsidRPr="001A7FE5">
        <w:rPr>
          <w:lang w:val="gl-ES"/>
        </w:rPr>
        <w:t xml:space="preserve"> Futuras</w:t>
      </w:r>
    </w:p>
    <w:p w14:paraId="1C51066C" w14:textId="77777777" w:rsidR="00A86400" w:rsidRPr="001A7FE5" w:rsidRDefault="00A86400" w:rsidP="00A86400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6B70271D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 xml:space="preserve">Enlace </w:t>
      </w:r>
      <w:proofErr w:type="spellStart"/>
      <w:r w:rsidRPr="001A7FE5">
        <w:rPr>
          <w:lang w:val="gl-ES"/>
        </w:rPr>
        <w:t>al</w:t>
      </w:r>
      <w:proofErr w:type="spellEnd"/>
      <w:r w:rsidRPr="001A7FE5">
        <w:rPr>
          <w:lang w:val="gl-ES"/>
        </w:rPr>
        <w:t xml:space="preserve"> </w:t>
      </w:r>
      <w:proofErr w:type="spellStart"/>
      <w:r w:rsidRPr="001A7FE5">
        <w:rPr>
          <w:lang w:val="gl-ES"/>
        </w:rPr>
        <w:t>Repositorio</w:t>
      </w:r>
      <w:proofErr w:type="spellEnd"/>
      <w:r w:rsidRPr="001A7FE5">
        <w:rPr>
          <w:lang w:val="gl-ES"/>
        </w:rPr>
        <w:t xml:space="preserve"> en </w:t>
      </w:r>
      <w:proofErr w:type="spellStart"/>
      <w:r w:rsidRPr="001A7FE5">
        <w:rPr>
          <w:lang w:val="gl-ES"/>
        </w:rPr>
        <w:t>GitHub</w:t>
      </w:r>
      <w:proofErr w:type="spellEnd"/>
    </w:p>
    <w:p w14:paraId="6D0A90DD" w14:textId="0112733D" w:rsidR="00CA6D65" w:rsidRPr="00E3249D" w:rsidRDefault="00A86400" w:rsidP="001A7FE5">
      <w:pPr>
        <w:rPr>
          <w:u w:val="single"/>
          <w:lang w:val="gl-ES"/>
        </w:rPr>
        <w:sectPr w:rsidR="00CA6D65" w:rsidRPr="00E3249D" w:rsidSect="00A86400"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  <w:r w:rsidRPr="001A7FE5">
        <w:rPr>
          <w:lang w:val="gl-ES"/>
        </w:rPr>
        <w:t>Describe aquí..</w:t>
      </w:r>
    </w:p>
    <w:p w14:paraId="6C40A9C6" w14:textId="1B8C3644" w:rsidR="00E524E0" w:rsidRDefault="00E524E0" w:rsidP="001A7FE5">
      <w:pPr>
        <w:rPr>
          <w:lang w:val="gl-ES"/>
        </w:rPr>
        <w:sectPr w:rsidR="00E524E0" w:rsidSect="00A86400"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14:paraId="2445AE2E" w14:textId="5F844317" w:rsidR="00C334DE" w:rsidRPr="00C851CC" w:rsidRDefault="00C334DE" w:rsidP="001A7FE5">
      <w:pPr>
        <w:rPr>
          <w:u w:val="single"/>
          <w:lang w:val="gl-ES"/>
        </w:rPr>
      </w:pPr>
    </w:p>
    <w:sectPr w:rsidR="00C334DE" w:rsidRPr="00C851CC" w:rsidSect="00A86400">
      <w:pgSz w:w="11906" w:h="16838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44638D" w14:textId="77777777" w:rsidR="00AF779C" w:rsidRDefault="00AF779C" w:rsidP="00C334DE">
      <w:pPr>
        <w:spacing w:after="0" w:line="240" w:lineRule="auto"/>
      </w:pPr>
      <w:r>
        <w:separator/>
      </w:r>
    </w:p>
  </w:endnote>
  <w:endnote w:type="continuationSeparator" w:id="0">
    <w:p w14:paraId="09CB9480" w14:textId="77777777" w:rsidR="00AF779C" w:rsidRDefault="00AF779C" w:rsidP="00C33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M Mono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7CF19B" w14:textId="77777777" w:rsidR="00C334DE" w:rsidRPr="00C851CC" w:rsidRDefault="00C334DE" w:rsidP="00C334DE">
    <w:pPr>
      <w:pStyle w:val="Piedepgina"/>
      <w:pBdr>
        <w:top w:val="single" w:sz="4" w:space="1" w:color="auto"/>
      </w:pBdr>
      <w:jc w:val="right"/>
      <w:rPr>
        <w:rFonts w:asciiTheme="majorHAnsi" w:hAnsiTheme="majorHAnsi" w:cstheme="majorHAnsi"/>
        <w:sz w:val="20"/>
        <w:szCs w:val="20"/>
        <w:lang w:val="gl-ES"/>
      </w:rPr>
    </w:pPr>
    <w:r w:rsidRPr="00C851CC">
      <w:rPr>
        <w:rFonts w:asciiTheme="majorHAnsi" w:hAnsiTheme="majorHAnsi" w:cstheme="majorHAnsi"/>
        <w:sz w:val="20"/>
        <w:szCs w:val="20"/>
        <w:lang w:val="gl-ES"/>
      </w:rPr>
      <w:t>Pá</w:t>
    </w:r>
    <w:r w:rsidR="00C277B3" w:rsidRPr="00C851CC">
      <w:rPr>
        <w:rFonts w:asciiTheme="majorHAnsi" w:hAnsiTheme="majorHAnsi" w:cstheme="majorHAnsi"/>
        <w:sz w:val="20"/>
        <w:szCs w:val="20"/>
        <w:lang w:val="gl-ES"/>
      </w:rPr>
      <w:t>x</w:t>
    </w:r>
    <w:r w:rsidRPr="00C851CC">
      <w:rPr>
        <w:rFonts w:asciiTheme="majorHAnsi" w:hAnsiTheme="majorHAnsi" w:cstheme="majorHAnsi"/>
        <w:sz w:val="20"/>
        <w:szCs w:val="20"/>
        <w:lang w:val="gl-ES"/>
      </w:rPr>
      <w:t xml:space="preserve">ina 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begin"/>
    </w:r>
    <w:r w:rsidRPr="00C851CC">
      <w:rPr>
        <w:rFonts w:asciiTheme="majorHAnsi" w:hAnsiTheme="majorHAnsi" w:cstheme="majorHAnsi"/>
        <w:sz w:val="20"/>
        <w:szCs w:val="20"/>
        <w:lang w:val="gl-ES"/>
      </w:rPr>
      <w:instrText>PAGE   \* MERGEFORMAT</w:instrTex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separate"/>
    </w:r>
    <w:r w:rsidRPr="00C851CC">
      <w:rPr>
        <w:rFonts w:asciiTheme="majorHAnsi" w:hAnsiTheme="majorHAnsi" w:cstheme="majorHAnsi"/>
        <w:sz w:val="20"/>
        <w:szCs w:val="20"/>
        <w:lang w:val="gl-ES"/>
      </w:rPr>
      <w:t>0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end"/>
    </w:r>
    <w:r w:rsidRPr="00C851CC">
      <w:rPr>
        <w:rFonts w:asciiTheme="majorHAnsi" w:hAnsiTheme="majorHAnsi" w:cstheme="majorHAnsi"/>
        <w:sz w:val="20"/>
        <w:szCs w:val="20"/>
        <w:lang w:val="gl-ES"/>
      </w:rPr>
      <w:t xml:space="preserve"> de 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begin"/>
    </w:r>
    <w:r w:rsidRPr="00C851CC">
      <w:rPr>
        <w:rFonts w:asciiTheme="majorHAnsi" w:hAnsiTheme="majorHAnsi" w:cstheme="majorHAnsi"/>
        <w:sz w:val="20"/>
        <w:szCs w:val="20"/>
        <w:lang w:val="gl-ES"/>
      </w:rPr>
      <w:instrText xml:space="preserve"> NUMPAGES   \* MERGEFORMAT </w:instrTex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separate"/>
    </w:r>
    <w:r w:rsidRPr="00C851CC">
      <w:rPr>
        <w:rFonts w:asciiTheme="majorHAnsi" w:hAnsiTheme="majorHAnsi" w:cstheme="majorHAnsi"/>
        <w:sz w:val="20"/>
        <w:szCs w:val="20"/>
        <w:lang w:val="gl-ES"/>
      </w:rPr>
      <w:t>2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end"/>
    </w:r>
  </w:p>
  <w:p w14:paraId="7A4DBA2C" w14:textId="77777777" w:rsidR="00C334DE" w:rsidRPr="00C851CC" w:rsidRDefault="00C334DE">
    <w:pPr>
      <w:pStyle w:val="Piedepgina"/>
      <w:rPr>
        <w:lang w:val="gl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0445D1" w14:textId="77777777" w:rsidR="00AF779C" w:rsidRDefault="00AF779C" w:rsidP="00C334DE">
      <w:pPr>
        <w:spacing w:after="0" w:line="240" w:lineRule="auto"/>
      </w:pPr>
      <w:r>
        <w:separator/>
      </w:r>
    </w:p>
  </w:footnote>
  <w:footnote w:type="continuationSeparator" w:id="0">
    <w:p w14:paraId="0E725F78" w14:textId="77777777" w:rsidR="00AF779C" w:rsidRDefault="00AF779C" w:rsidP="00C334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7A9C6" w14:textId="77777777" w:rsidR="00C334DE" w:rsidRPr="00C334DE" w:rsidRDefault="00C277B3" w:rsidP="00C334DE">
    <w:pPr>
      <w:pStyle w:val="Encabezado"/>
      <w:pBdr>
        <w:bottom w:val="single" w:sz="4" w:space="1" w:color="auto"/>
      </w:pBdr>
      <w:jc w:val="center"/>
      <w:rPr>
        <w:rFonts w:asciiTheme="majorHAnsi" w:hAnsiTheme="majorHAnsi" w:cstheme="majorHAnsi"/>
        <w:sz w:val="18"/>
        <w:szCs w:val="18"/>
      </w:rPr>
    </w:pPr>
    <w:r>
      <w:rPr>
        <w:rFonts w:asciiTheme="majorHAnsi" w:hAnsiTheme="majorHAnsi" w:cstheme="majorHAnsi"/>
        <w:sz w:val="18"/>
        <w:szCs w:val="18"/>
      </w:rPr>
      <w:t>TÍTULO TRABALLO</w:t>
    </w:r>
    <w:r w:rsidR="005E01A0" w:rsidRPr="00C334DE">
      <w:rPr>
        <w:rFonts w:asciiTheme="majorHAnsi" w:hAnsiTheme="majorHAnsi" w:cstheme="majorHAnsi"/>
        <w:sz w:val="18"/>
        <w:szCs w:val="18"/>
      </w:rPr>
      <w:t xml:space="preserve"> </w:t>
    </w:r>
    <w:r w:rsidR="005E01A0">
      <w:rPr>
        <w:rFonts w:asciiTheme="majorHAnsi" w:hAnsiTheme="majorHAnsi" w:cstheme="majorHAnsi"/>
        <w:sz w:val="18"/>
        <w:szCs w:val="18"/>
      </w:rPr>
      <w:t xml:space="preserve">| </w:t>
    </w:r>
    <w:r w:rsidR="005E01A0" w:rsidRPr="00C334DE">
      <w:rPr>
        <w:rFonts w:asciiTheme="majorHAnsi" w:hAnsiTheme="majorHAnsi" w:cstheme="majorHAnsi"/>
        <w:sz w:val="18"/>
        <w:szCs w:val="18"/>
      </w:rPr>
      <w:t>AUTOR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94932" w14:textId="77777777" w:rsidR="00C277B3" w:rsidRDefault="00C277B3" w:rsidP="00C277B3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CD157F0" wp14:editId="4627588C">
          <wp:simplePos x="0" y="0"/>
          <wp:positionH relativeFrom="margin">
            <wp:align>center</wp:align>
          </wp:positionH>
          <wp:positionV relativeFrom="paragraph">
            <wp:posOffset>-201930</wp:posOffset>
          </wp:positionV>
          <wp:extent cx="6904455" cy="695325"/>
          <wp:effectExtent l="0" t="0" r="0" b="0"/>
          <wp:wrapTopAndBottom/>
          <wp:docPr id="5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04455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2D89"/>
    <w:multiLevelType w:val="hybridMultilevel"/>
    <w:tmpl w:val="3A9E53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976E2"/>
    <w:multiLevelType w:val="hybridMultilevel"/>
    <w:tmpl w:val="28A803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A38FB"/>
    <w:multiLevelType w:val="hybridMultilevel"/>
    <w:tmpl w:val="50682FAE"/>
    <w:lvl w:ilvl="0" w:tplc="CA049D0C">
      <w:start w:val="38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0E4E7021"/>
    <w:multiLevelType w:val="hybridMultilevel"/>
    <w:tmpl w:val="DCECE8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626A2"/>
    <w:multiLevelType w:val="hybridMultilevel"/>
    <w:tmpl w:val="B81C8D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91591"/>
    <w:multiLevelType w:val="multilevel"/>
    <w:tmpl w:val="3B8CB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F005DB"/>
    <w:multiLevelType w:val="hybridMultilevel"/>
    <w:tmpl w:val="8A80B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404F23"/>
    <w:multiLevelType w:val="hybridMultilevel"/>
    <w:tmpl w:val="8F0077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8474BD"/>
    <w:multiLevelType w:val="hybridMultilevel"/>
    <w:tmpl w:val="701089FA"/>
    <w:lvl w:ilvl="0" w:tplc="F24A9BFA">
      <w:start w:val="3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8A549C"/>
    <w:multiLevelType w:val="hybridMultilevel"/>
    <w:tmpl w:val="428453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ED2031"/>
    <w:multiLevelType w:val="multilevel"/>
    <w:tmpl w:val="4406F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D2657E"/>
    <w:multiLevelType w:val="hybridMultilevel"/>
    <w:tmpl w:val="D8B41A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4"/>
  </w:num>
  <w:num w:numId="5">
    <w:abstractNumId w:val="3"/>
  </w:num>
  <w:num w:numId="6">
    <w:abstractNumId w:val="9"/>
  </w:num>
  <w:num w:numId="7">
    <w:abstractNumId w:val="0"/>
  </w:num>
  <w:num w:numId="8">
    <w:abstractNumId w:val="11"/>
  </w:num>
  <w:num w:numId="9">
    <w:abstractNumId w:val="2"/>
  </w:num>
  <w:num w:numId="10">
    <w:abstractNumId w:val="8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B9"/>
    <w:rsid w:val="000131A7"/>
    <w:rsid w:val="00044218"/>
    <w:rsid w:val="000677EE"/>
    <w:rsid w:val="000D638B"/>
    <w:rsid w:val="000F2A2F"/>
    <w:rsid w:val="00100E5B"/>
    <w:rsid w:val="001776A2"/>
    <w:rsid w:val="00183AD1"/>
    <w:rsid w:val="001A7FE5"/>
    <w:rsid w:val="00283BCC"/>
    <w:rsid w:val="002C0FF9"/>
    <w:rsid w:val="00300F8D"/>
    <w:rsid w:val="00396745"/>
    <w:rsid w:val="003B5A79"/>
    <w:rsid w:val="003D2132"/>
    <w:rsid w:val="004107B9"/>
    <w:rsid w:val="00453B24"/>
    <w:rsid w:val="00475164"/>
    <w:rsid w:val="004B5031"/>
    <w:rsid w:val="004D66F7"/>
    <w:rsid w:val="00505662"/>
    <w:rsid w:val="005275D3"/>
    <w:rsid w:val="005A6AC0"/>
    <w:rsid w:val="005D00E8"/>
    <w:rsid w:val="005E01A0"/>
    <w:rsid w:val="006471DD"/>
    <w:rsid w:val="00734257"/>
    <w:rsid w:val="00791A65"/>
    <w:rsid w:val="00827008"/>
    <w:rsid w:val="009301DE"/>
    <w:rsid w:val="009E5667"/>
    <w:rsid w:val="009F732D"/>
    <w:rsid w:val="00A50B4C"/>
    <w:rsid w:val="00A51C85"/>
    <w:rsid w:val="00A86400"/>
    <w:rsid w:val="00AD2A4B"/>
    <w:rsid w:val="00AF779C"/>
    <w:rsid w:val="00B66792"/>
    <w:rsid w:val="00BE1758"/>
    <w:rsid w:val="00C277B3"/>
    <w:rsid w:val="00C334DE"/>
    <w:rsid w:val="00C851CC"/>
    <w:rsid w:val="00C90F89"/>
    <w:rsid w:val="00CA3154"/>
    <w:rsid w:val="00CA6D65"/>
    <w:rsid w:val="00D352C0"/>
    <w:rsid w:val="00D41C8B"/>
    <w:rsid w:val="00D92EEC"/>
    <w:rsid w:val="00D94F6F"/>
    <w:rsid w:val="00DA5AE4"/>
    <w:rsid w:val="00DC47FC"/>
    <w:rsid w:val="00E069E2"/>
    <w:rsid w:val="00E3249D"/>
    <w:rsid w:val="00E335F1"/>
    <w:rsid w:val="00E507F0"/>
    <w:rsid w:val="00E524E0"/>
    <w:rsid w:val="00E637D8"/>
    <w:rsid w:val="00E8497F"/>
    <w:rsid w:val="00EA70BB"/>
    <w:rsid w:val="00EC70E6"/>
    <w:rsid w:val="00FE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C91B3"/>
  <w15:chartTrackingRefBased/>
  <w15:docId w15:val="{3918DF75-9DD9-4B7B-81C4-04179AB88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34DE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34DE"/>
    <w:pPr>
      <w:keepNext/>
      <w:keepLines/>
      <w:spacing w:before="40" w:after="0"/>
      <w:outlineLvl w:val="1"/>
    </w:pPr>
    <w:rPr>
      <w:rFonts w:ascii="Arial Rounded MT Bold" w:eastAsiaTheme="majorEastAsia" w:hAnsi="Arial Rounded MT Bold" w:cstheme="majorBidi"/>
      <w:b/>
      <w:color w:val="2F5496" w:themeColor="accent1" w:themeShade="BF"/>
      <w:sz w:val="24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442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334DE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34DE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C334DE"/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C334DE"/>
    <w:pPr>
      <w:spacing w:after="0" w:line="240" w:lineRule="auto"/>
      <w:contextualSpacing/>
    </w:pPr>
    <w:rPr>
      <w:rFonts w:ascii="Arial Rounded MT Bold" w:eastAsiaTheme="majorEastAsia" w:hAnsi="Arial Rounded MT Bold" w:cstheme="majorBidi"/>
      <w:b/>
      <w:color w:val="1F3864" w:themeColor="accent1" w:themeShade="80"/>
      <w:spacing w:val="-1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34DE"/>
    <w:rPr>
      <w:rFonts w:ascii="Arial Rounded MT Bold" w:eastAsiaTheme="majorEastAsia" w:hAnsi="Arial Rounded MT Bold" w:cstheme="majorBidi"/>
      <w:b/>
      <w:color w:val="1F3864" w:themeColor="accent1" w:themeShade="80"/>
      <w:spacing w:val="-10"/>
      <w:kern w:val="28"/>
      <w:sz w:val="48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C334DE"/>
    <w:pPr>
      <w:outlineLvl w:val="9"/>
    </w:pPr>
    <w:rPr>
      <w:rFonts w:asciiTheme="majorHAnsi" w:hAnsiTheme="majorHAnsi"/>
      <w:b w:val="0"/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C334DE"/>
    <w:rPr>
      <w:rFonts w:ascii="Arial Rounded MT Bold" w:eastAsiaTheme="majorEastAsia" w:hAnsi="Arial Rounded MT Bold" w:cstheme="majorBidi"/>
      <w:b/>
      <w:color w:val="2F5496" w:themeColor="accent1" w:themeShade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C334DE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334D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334D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334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34DE"/>
  </w:style>
  <w:style w:type="paragraph" w:styleId="Piedepgina">
    <w:name w:val="footer"/>
    <w:basedOn w:val="Normal"/>
    <w:link w:val="PiedepginaCar"/>
    <w:uiPriority w:val="99"/>
    <w:unhideWhenUsed/>
    <w:rsid w:val="00C334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4DE"/>
  </w:style>
  <w:style w:type="paragraph" w:styleId="TDC2">
    <w:name w:val="toc 2"/>
    <w:basedOn w:val="Normal"/>
    <w:next w:val="Normal"/>
    <w:autoRedefine/>
    <w:uiPriority w:val="39"/>
    <w:unhideWhenUsed/>
    <w:rsid w:val="00C851CC"/>
    <w:pPr>
      <w:spacing w:after="100"/>
      <w:ind w:left="220"/>
    </w:pPr>
  </w:style>
  <w:style w:type="character" w:customStyle="1" w:styleId="fadeinm1hgl8">
    <w:name w:val="_fadein_m1hgl_8"/>
    <w:basedOn w:val="Fuentedeprrafopredeter"/>
    <w:rsid w:val="009F732D"/>
  </w:style>
  <w:style w:type="paragraph" w:styleId="NormalWeb">
    <w:name w:val="Normal (Web)"/>
    <w:basedOn w:val="Normal"/>
    <w:uiPriority w:val="99"/>
    <w:unhideWhenUsed/>
    <w:rsid w:val="00044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04421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VIER\Documents\drive\CURSOS\CURSO%202023-2024\PROXECTOS%20FCT\Modelo%20memoria%20xustificativa%20proxecto%20final%20cicl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F07F0F-9F12-4A06-A211-B5CE4EE9F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memoria xustificativa proxecto final ciclo.dotx</Template>
  <TotalTime>308</TotalTime>
  <Pages>45</Pages>
  <Words>5361</Words>
  <Characters>29487</Characters>
  <Application>Microsoft Office Word</Application>
  <DocSecurity>0</DocSecurity>
  <Lines>245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</dc:creator>
  <cp:keywords/>
  <dc:description/>
  <cp:lastModifiedBy>Abraham Fern�ndez Bande</cp:lastModifiedBy>
  <cp:revision>39</cp:revision>
  <dcterms:created xsi:type="dcterms:W3CDTF">2025-05-10T16:28:00Z</dcterms:created>
  <dcterms:modified xsi:type="dcterms:W3CDTF">2025-05-21T11:48:00Z</dcterms:modified>
</cp:coreProperties>
</file>