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35CD3" w14:textId="76024D9C" w:rsidR="00D94F6F" w:rsidRDefault="00D94F6F" w:rsidP="00D94F6F">
      <w:pPr>
        <w:rPr>
          <w:lang w:val="gl-ES"/>
        </w:rPr>
      </w:pPr>
    </w:p>
    <w:p w14:paraId="002488CD" w14:textId="7EF5EEB4" w:rsidR="001A7FE5" w:rsidRDefault="00C334DE" w:rsidP="00D94F6F">
      <w:pPr>
        <w:rPr>
          <w:lang w:val="gl-ES"/>
        </w:rPr>
      </w:pPr>
      <w:r w:rsidRPr="00C851CC">
        <w:rPr>
          <w:noProof/>
          <w:lang w:val="gl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0D64D22" wp14:editId="0D5F1836">
                <wp:simplePos x="0" y="0"/>
                <wp:positionH relativeFrom="margin">
                  <wp:align>center</wp:align>
                </wp:positionH>
                <wp:positionV relativeFrom="paragraph">
                  <wp:posOffset>373265</wp:posOffset>
                </wp:positionV>
                <wp:extent cx="5918200" cy="638175"/>
                <wp:effectExtent l="0" t="0" r="2540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CBBD6" w14:textId="2461087C" w:rsidR="007A2107" w:rsidRPr="00C334DE" w:rsidRDefault="007A2107" w:rsidP="00C277B3">
                            <w:pPr>
                              <w:pStyle w:val="Ttulo"/>
                              <w:jc w:val="center"/>
                            </w:pPr>
                            <w:r>
                              <w:t>BBDD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64D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9.4pt;width:466pt;height:50.2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">
                <v:textbox>
                  <w:txbxContent>
                    <w:p w14:paraId="6E7CBBD6" w14:textId="2461087C" w:rsidR="007A2107" w:rsidRPr="00C334DE" w:rsidRDefault="007A2107" w:rsidP="00C277B3">
                      <w:pPr>
                        <w:pStyle w:val="Ttulo"/>
                        <w:jc w:val="center"/>
                      </w:pPr>
                      <w:r>
                        <w:t>BBDD F1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06196D" w14:textId="3EC75998" w:rsidR="00C334DE" w:rsidRPr="00C851CC" w:rsidRDefault="00D94F6F" w:rsidP="00D94F6F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473ACA6C" wp14:editId="7440953B">
            <wp:extent cx="4628523" cy="56007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14 may 2025, 12_43_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91" cy="56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A48" w14:textId="77777777" w:rsidR="00C334DE" w:rsidRPr="00C851CC" w:rsidRDefault="00C334DE">
      <w:pPr>
        <w:rPr>
          <w:lang w:val="gl-ES"/>
        </w:rPr>
      </w:pPr>
    </w:p>
    <w:p w14:paraId="38D08446" w14:textId="55D4EAAA" w:rsidR="00C851CC" w:rsidRDefault="00C851CC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url Github</w:t>
      </w:r>
      <w:r w:rsid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 </w:t>
      </w:r>
    </w:p>
    <w:p w14:paraId="643B63D5" w14:textId="173597B8" w:rsidR="00D94F6F" w:rsidRPr="00C851CC" w:rsidRDefault="00D94F6F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https://github.com/Abraham-HUB-777/Tarefa-Final-BD-1-DAM</w:t>
      </w:r>
    </w:p>
    <w:p w14:paraId="37DDC4F6" w14:textId="77777777" w:rsidR="00C334DE" w:rsidRPr="00C851CC" w:rsidRDefault="00C334DE">
      <w:pPr>
        <w:rPr>
          <w:lang w:val="gl-ES"/>
        </w:rPr>
      </w:pPr>
      <w:bookmarkStart w:id="0" w:name="_GoBack"/>
      <w:bookmarkEnd w:id="0"/>
    </w:p>
    <w:p w14:paraId="51D9E776" w14:textId="3F9FD692" w:rsidR="00C334DE" w:rsidRPr="00C851CC" w:rsidRDefault="00C277B3">
      <w:pPr>
        <w:rPr>
          <w:b/>
          <w:bCs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Nome </w:t>
      </w:r>
      <w:r w:rsidR="00C334DE" w:rsidRPr="00C851CC">
        <w:rPr>
          <w:b/>
          <w:bCs/>
          <w:sz w:val="28"/>
          <w:szCs w:val="28"/>
          <w:lang w:val="gl-ES"/>
        </w:rPr>
        <w:t xml:space="preserve"> Alumno</w:t>
      </w:r>
      <w:r w:rsidRPr="00C851CC">
        <w:rPr>
          <w:b/>
          <w:bCs/>
          <w:sz w:val="28"/>
          <w:szCs w:val="28"/>
          <w:lang w:val="gl-ES"/>
        </w:rPr>
        <w:t>/a</w:t>
      </w:r>
      <w:r w:rsidR="00C334DE" w:rsidRPr="00C851CC">
        <w:rPr>
          <w:b/>
          <w:bCs/>
          <w:sz w:val="28"/>
          <w:szCs w:val="28"/>
          <w:lang w:val="gl-ES"/>
        </w:rPr>
        <w:t>:</w:t>
      </w:r>
      <w:r w:rsidR="001776A2">
        <w:rPr>
          <w:b/>
          <w:bCs/>
          <w:sz w:val="28"/>
          <w:szCs w:val="28"/>
          <w:lang w:val="gl-ES"/>
        </w:rPr>
        <w:t xml:space="preserve"> Abraham Fernández Bande</w:t>
      </w:r>
    </w:p>
    <w:p w14:paraId="2F916865" w14:textId="38081D42" w:rsidR="00C334DE" w:rsidRPr="00C851CC" w:rsidRDefault="000131A7" w:rsidP="00C334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lastRenderedPageBreak/>
        <w:t>Abraham Fern</w:t>
      </w:r>
      <w:r w:rsidR="00FE4BE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á</w:t>
      </w: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ndez Bande</w:t>
      </w:r>
    </w:p>
    <w:p w14:paraId="785EABF3" w14:textId="631E1CE9" w:rsidR="00C334DE" w:rsidRPr="00C851CC" w:rsidRDefault="00C334DE">
      <w:pP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Curso: 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1</w:t>
      </w: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º DAM</w:t>
      </w:r>
      <w:r w:rsidRPr="00C851CC">
        <w:rPr>
          <w:b/>
          <w:bCs/>
          <w:color w:val="1F3864" w:themeColor="accent1" w:themeShade="80"/>
          <w:sz w:val="28"/>
          <w:szCs w:val="28"/>
          <w:lang w:val="gl-ES"/>
        </w:rPr>
        <w:t xml:space="preserve">                </w:t>
      </w:r>
      <w:r w:rsidRPr="00C851CC">
        <w:rPr>
          <w:b/>
          <w:bCs/>
          <w:sz w:val="28"/>
          <w:szCs w:val="28"/>
          <w:lang w:val="gl-ES"/>
        </w:rPr>
        <w:tab/>
        <w:t>Materia:</w:t>
      </w:r>
      <w:r w:rsidRPr="00C851CC">
        <w:rPr>
          <w:sz w:val="28"/>
          <w:szCs w:val="28"/>
          <w:lang w:val="gl-ES"/>
        </w:rPr>
        <w:t xml:space="preserve">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Bases de Datos – Proyecto Final 24/25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gl-ES" w:eastAsia="en-US"/>
          <w14:ligatures w14:val="standardContextual"/>
        </w:rPr>
        <w:id w:val="-15660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7917F" w14:textId="77777777" w:rsidR="00C334DE" w:rsidRPr="00C851CC" w:rsidRDefault="00C277B3">
          <w:pPr>
            <w:pStyle w:val="TtuloTDC"/>
            <w:rPr>
              <w:lang w:val="gl-ES"/>
            </w:rPr>
          </w:pPr>
          <w:r w:rsidRPr="00C851CC">
            <w:rPr>
              <w:lang w:val="gl-ES"/>
            </w:rPr>
            <w:t>Contido</w:t>
          </w:r>
        </w:p>
        <w:p w14:paraId="64430596" w14:textId="0D5EC5A9" w:rsidR="00A03F15" w:rsidRDefault="00C334D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r w:rsidRPr="00C851CC">
            <w:rPr>
              <w:lang w:val="gl-ES"/>
            </w:rPr>
            <w:fldChar w:fldCharType="begin"/>
          </w:r>
          <w:r w:rsidRPr="00C851CC">
            <w:rPr>
              <w:lang w:val="gl-ES"/>
            </w:rPr>
            <w:instrText xml:space="preserve"> TOC \o "1-3" \h \z \u </w:instrText>
          </w:r>
          <w:r w:rsidRPr="00C851CC">
            <w:rPr>
              <w:lang w:val="gl-ES"/>
            </w:rPr>
            <w:fldChar w:fldCharType="separate"/>
          </w:r>
          <w:hyperlink w:anchor="_Toc198814045" w:history="1">
            <w:r w:rsidR="00A03F15" w:rsidRPr="00667CBF">
              <w:rPr>
                <w:rStyle w:val="Hipervnculo"/>
                <w:noProof/>
                <w:lang w:val="gl-ES"/>
              </w:rPr>
              <w:t>1.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Introducción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_Toc198814045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2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7A3A434D" w14:textId="4C0EA988" w:rsidR="00A03F15" w:rsidRDefault="00FE427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46" w:history="1">
            <w:r w:rsidR="00A03F15" w:rsidRPr="00667CBF">
              <w:rPr>
                <w:rStyle w:val="Hipervnculo"/>
                <w:noProof/>
                <w:lang w:val="gl-ES"/>
              </w:rPr>
              <w:t>2.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Descripción del Problema / Requisitos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_Toc198814046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2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2834CBD2" w14:textId="05077003" w:rsidR="00A03F15" w:rsidRDefault="00FE427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47" w:history="1">
            <w:r w:rsidR="00A03F15" w:rsidRPr="00667CBF">
              <w:rPr>
                <w:rStyle w:val="Hipervnculo"/>
                <w:noProof/>
                <w:lang w:val="gl-ES"/>
              </w:rPr>
              <w:t>3.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Modelo Conceptual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_Toc198814047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5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0C7C1208" w14:textId="63FFFFBE" w:rsidR="00A03F15" w:rsidRDefault="00FE427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48" w:history="1">
            <w:r w:rsidR="00A03F15" w:rsidRPr="00667CBF">
              <w:rPr>
                <w:rStyle w:val="Hipervnculo"/>
                <w:noProof/>
                <w:lang w:val="gl-ES"/>
              </w:rPr>
              <w:t>4.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Modelo Relacional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_Toc198814048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6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0ECC6F1D" w14:textId="60A7650F" w:rsidR="00A03F15" w:rsidRDefault="00FE427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49" w:history="1">
            <w:r w:rsidR="00A03F15" w:rsidRPr="00667CBF">
              <w:rPr>
                <w:rStyle w:val="Hipervnculo"/>
                <w:noProof/>
                <w:lang w:val="gl-ES"/>
              </w:rPr>
              <w:t>5.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Proceso de Normalización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_Toc198814049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0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53CF5379" w14:textId="01EA4351" w:rsidR="00A03F15" w:rsidRDefault="00FE427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0" w:history="1">
            <w:r w:rsidR="00A03F15" w:rsidRPr="00667CBF">
              <w:rPr>
                <w:rStyle w:val="Hipervnculo"/>
                <w:noProof/>
                <w:lang w:val="gl-ES"/>
              </w:rPr>
              <w:t>6.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Script de Creación de la Base de Datos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_Toc198814050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1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53C21BAD" w14:textId="14368A68" w:rsidR="00A03F15" w:rsidRDefault="00FE427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1" w:history="1">
            <w:r w:rsidR="00A03F15" w:rsidRPr="00667CBF">
              <w:rPr>
                <w:rStyle w:val="Hipervnculo"/>
                <w:noProof/>
                <w:lang w:val="gl-ES"/>
              </w:rPr>
              <w:t>7.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Carga de Datos Inicial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_Toc198814051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8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58ACAA11" w14:textId="406EAE92" w:rsidR="00A03F15" w:rsidRDefault="00FE427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2" w:history="1">
            <w:r w:rsidR="00A03F15" w:rsidRPr="00667CBF">
              <w:rPr>
                <w:rStyle w:val="Hipervnculo"/>
                <w:noProof/>
                <w:lang w:val="gl-ES"/>
              </w:rPr>
              <w:t>8.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Funciones y Procedimientos Almacenados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_Toc198814052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28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73052F6E" w14:textId="3D6B9D6B" w:rsidR="00A03F15" w:rsidRDefault="00FE427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3" w:history="1">
            <w:r w:rsidR="00A03F15" w:rsidRPr="00667CBF">
              <w:rPr>
                <w:rStyle w:val="Hipervnculo"/>
                <w:noProof/>
                <w:lang w:val="gl-ES"/>
              </w:rPr>
              <w:t>9.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Triggers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_Toc198814053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34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28F98653" w14:textId="0F70E195" w:rsidR="00A03F15" w:rsidRDefault="00FE427A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4" w:history="1">
            <w:r w:rsidR="00A03F15" w:rsidRPr="00667CBF">
              <w:rPr>
                <w:rStyle w:val="Hipervnculo"/>
                <w:noProof/>
                <w:lang w:val="gl-ES"/>
              </w:rPr>
              <w:t>10.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Consultas SQL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_Toc198814054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36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07A2DF45" w14:textId="00C7676A" w:rsidR="00A03F15" w:rsidRDefault="00FE427A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5" w:history="1">
            <w:r w:rsidR="00A03F15" w:rsidRPr="00667CBF">
              <w:rPr>
                <w:rStyle w:val="Hipervnculo"/>
                <w:noProof/>
                <w:lang w:val="gl-ES"/>
              </w:rPr>
              <w:t>11.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Casos de Prueba y Simulación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_Toc198814055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41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0E5C07A0" w14:textId="5CE0B127" w:rsidR="00A03F15" w:rsidRDefault="00FE427A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6" w:history="1">
            <w:r w:rsidR="00A03F15" w:rsidRPr="00667CBF">
              <w:rPr>
                <w:rStyle w:val="Hipervnculo"/>
                <w:noProof/>
                <w:lang w:val="gl-ES"/>
              </w:rPr>
              <w:t>12.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Resultados y Verificación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_Toc198814056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43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7B9D4962" w14:textId="183020D0" w:rsidR="00A03F15" w:rsidRDefault="00FE427A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7" w:history="1">
            <w:r w:rsidR="00A03F15" w:rsidRPr="00667CBF">
              <w:rPr>
                <w:rStyle w:val="Hipervnculo"/>
                <w:noProof/>
                <w:lang w:val="gl-ES"/>
              </w:rPr>
              <w:t>13.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Capturas de Pantalla (opcional)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_Toc198814057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44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5C1520A6" w14:textId="6208B9BC" w:rsidR="00A03F15" w:rsidRDefault="00FE427A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8" w:history="1">
            <w:r w:rsidR="00A03F15" w:rsidRPr="00667CBF">
              <w:rPr>
                <w:rStyle w:val="Hipervnculo"/>
                <w:noProof/>
                <w:lang w:val="gl-ES"/>
              </w:rPr>
              <w:t>14.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Conclusiones y Mejoras Futuras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_Toc198814058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51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31925773" w14:textId="032B5E49" w:rsidR="00A03F15" w:rsidRDefault="00FE427A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8814059" w:history="1">
            <w:r w:rsidR="00A03F15" w:rsidRPr="00667CBF">
              <w:rPr>
                <w:rStyle w:val="Hipervnculo"/>
                <w:noProof/>
                <w:lang w:val="gl-ES"/>
              </w:rPr>
              <w:t>15.</w:t>
            </w:r>
            <w:r w:rsidR="00A03F15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A03F15" w:rsidRPr="00667CBF">
              <w:rPr>
                <w:rStyle w:val="Hipervnculo"/>
                <w:noProof/>
                <w:lang w:val="gl-ES"/>
              </w:rPr>
              <w:t>Enlace al Repositorio en GitHub</w:t>
            </w:r>
            <w:r w:rsidR="00A03F15">
              <w:rPr>
                <w:noProof/>
                <w:webHidden/>
              </w:rPr>
              <w:tab/>
            </w:r>
            <w:r w:rsidR="00A03F15">
              <w:rPr>
                <w:noProof/>
                <w:webHidden/>
              </w:rPr>
              <w:fldChar w:fldCharType="begin"/>
            </w:r>
            <w:r w:rsidR="00A03F15">
              <w:rPr>
                <w:noProof/>
                <w:webHidden/>
              </w:rPr>
              <w:instrText xml:space="preserve"> PAGEREF _Toc198814059 \h </w:instrText>
            </w:r>
            <w:r w:rsidR="00A03F15">
              <w:rPr>
                <w:noProof/>
                <w:webHidden/>
              </w:rPr>
            </w:r>
            <w:r w:rsidR="00A03F15">
              <w:rPr>
                <w:noProof/>
                <w:webHidden/>
              </w:rPr>
              <w:fldChar w:fldCharType="separate"/>
            </w:r>
            <w:r w:rsidR="00773A0A">
              <w:rPr>
                <w:noProof/>
                <w:webHidden/>
              </w:rPr>
              <w:t>52</w:t>
            </w:r>
            <w:r w:rsidR="00A03F15">
              <w:rPr>
                <w:noProof/>
                <w:webHidden/>
              </w:rPr>
              <w:fldChar w:fldCharType="end"/>
            </w:r>
          </w:hyperlink>
        </w:p>
        <w:p w14:paraId="6C6971F5" w14:textId="1EDECBF4" w:rsidR="00C334DE" w:rsidRPr="00C851CC" w:rsidRDefault="00C334DE">
          <w:pPr>
            <w:rPr>
              <w:lang w:val="gl-ES"/>
            </w:rPr>
          </w:pPr>
          <w:r w:rsidRPr="00C851CC">
            <w:rPr>
              <w:b/>
              <w:bCs/>
              <w:lang w:val="gl-ES"/>
            </w:rPr>
            <w:fldChar w:fldCharType="end"/>
          </w:r>
        </w:p>
      </w:sdtContent>
    </w:sdt>
    <w:p w14:paraId="05893D1C" w14:textId="14C731F2" w:rsidR="001A7FE5" w:rsidRPr="001A7FE5" w:rsidRDefault="00C334DE" w:rsidP="001A7FE5">
      <w:pPr>
        <w:pStyle w:val="Ttulo1"/>
        <w:numPr>
          <w:ilvl w:val="0"/>
          <w:numId w:val="8"/>
        </w:numPr>
        <w:rPr>
          <w:lang w:val="gl-ES"/>
        </w:rPr>
      </w:pPr>
      <w:r w:rsidRPr="00C851CC">
        <w:rPr>
          <w:lang w:val="gl-ES"/>
        </w:rPr>
        <w:br w:type="page"/>
      </w:r>
      <w:bookmarkStart w:id="1" w:name="_Toc198814045"/>
      <w:r w:rsidR="001A7FE5" w:rsidRPr="001A7FE5">
        <w:rPr>
          <w:lang w:val="gl-ES"/>
        </w:rPr>
        <w:lastRenderedPageBreak/>
        <w:t>Introducción</w:t>
      </w:r>
      <w:bookmarkEnd w:id="1"/>
    </w:p>
    <w:p w14:paraId="620FC88C" w14:textId="1540A25D" w:rsidR="00D94F6F" w:rsidRPr="00300F8D" w:rsidRDefault="00D94F6F" w:rsidP="00300F8D">
      <w:pPr>
        <w:spacing w:line="276" w:lineRule="auto"/>
        <w:rPr>
          <w:bCs/>
        </w:rPr>
      </w:pPr>
      <w:r w:rsidRPr="00300F8D">
        <w:rPr>
          <w:rFonts w:ascii="DM Mono" w:hAnsi="DM Mono"/>
          <w:color w:val="141414"/>
          <w:sz w:val="21"/>
          <w:szCs w:val="21"/>
          <w:shd w:val="clear" w:color="auto" w:fill="F3F1E5"/>
        </w:rPr>
        <w:t> </w:t>
      </w:r>
      <w:r w:rsidR="005F0CDA">
        <w:rPr>
          <w:rStyle w:val="fadeinm1hgl8"/>
          <w:bCs/>
        </w:rPr>
        <w:t>El cliente necesita</w:t>
      </w:r>
      <w:r w:rsidR="009F732D" w:rsidRPr="00300F8D">
        <w:rPr>
          <w:rStyle w:val="fadeinm1hgl8"/>
        </w:rPr>
        <w:t xml:space="preserve"> ofrecer a los aficionados y analistas datos precisos sobre resultados, tiempos de vuelta, posiciones en la parrilla, estrategias de carrera y estadísticas completas de pilotos y equipos. Esta información no solo enriquece la experiencia del espectador, sino que también permite un análisis más profundo del rendimiento en la pista.</w:t>
      </w:r>
    </w:p>
    <w:p w14:paraId="78205473" w14:textId="3F2D7F45" w:rsidR="009F732D" w:rsidRDefault="001A7FE5" w:rsidP="009F732D">
      <w:pPr>
        <w:pStyle w:val="Ttulo1"/>
        <w:numPr>
          <w:ilvl w:val="0"/>
          <w:numId w:val="8"/>
        </w:numPr>
        <w:rPr>
          <w:lang w:val="gl-ES"/>
        </w:rPr>
      </w:pPr>
      <w:bookmarkStart w:id="2" w:name="_Toc198814046"/>
      <w:r w:rsidRPr="001A7FE5">
        <w:rPr>
          <w:lang w:val="gl-ES"/>
        </w:rPr>
        <w:t>Descripción del Problema / Requisitos</w:t>
      </w:r>
      <w:bookmarkEnd w:id="2"/>
    </w:p>
    <w:p w14:paraId="14DDEDBC" w14:textId="24859F71" w:rsidR="00300F8D" w:rsidRDefault="00044218" w:rsidP="00300F8D">
      <w:pPr>
        <w:spacing w:after="0" w:line="360" w:lineRule="auto"/>
        <w:rPr>
          <w:lang w:val="gl-ES"/>
        </w:rPr>
      </w:pPr>
      <w:r>
        <w:rPr>
          <w:lang w:val="gl-ES"/>
        </w:rPr>
        <w:t>En el mundo de los deportes, la gesti</w:t>
      </w:r>
      <w:r w:rsidR="005F0CDA">
        <w:rPr>
          <w:lang w:val="gl-ES"/>
        </w:rPr>
        <w:t>ó</w:t>
      </w:r>
      <w:r>
        <w:rPr>
          <w:lang w:val="gl-ES"/>
        </w:rPr>
        <w:t>n y an</w:t>
      </w:r>
      <w:r w:rsidR="005F0CDA">
        <w:rPr>
          <w:lang w:val="gl-ES"/>
        </w:rPr>
        <w:t>á</w:t>
      </w:r>
      <w:r>
        <w:rPr>
          <w:lang w:val="gl-ES"/>
        </w:rPr>
        <w:t>lisis de datos es esencial para los equipos, medios y analistas.</w:t>
      </w:r>
    </w:p>
    <w:p w14:paraId="51F3B89D" w14:textId="77777777" w:rsidR="00300F8D" w:rsidRDefault="00044218" w:rsidP="00300F8D">
      <w:pPr>
        <w:spacing w:after="0" w:line="360" w:lineRule="auto"/>
        <w:rPr>
          <w:lang w:val="gl-ES"/>
        </w:rPr>
      </w:pPr>
      <w:r>
        <w:rPr>
          <w:lang w:val="gl-ES"/>
        </w:rPr>
        <w:t>La cantidad de información generada en la F1 para los analistas es extensa y compleja.</w:t>
      </w:r>
    </w:p>
    <w:p w14:paraId="579E9843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Este proyecto busca resolver esa necesidad mediante el diseño y construcción de una base de datos relacional robusta y bien estructurada, que permita almacenar y consultar de manera eficiente toda la información relevante relacionada con:</w:t>
      </w:r>
    </w:p>
    <w:p w14:paraId="4D873373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Pilotos y sus características individuales (nacionalidad, peso, altura, historial, etc.).</w:t>
      </w:r>
    </w:p>
    <w:p w14:paraId="709C971B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Equipos y su desempeño a lo largo de distintas temporadas.</w:t>
      </w:r>
    </w:p>
    <w:p w14:paraId="633D74E6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Temporadas, incluyendo ganadores, rendimiento por año y cambios en las alineaciones.</w:t>
      </w:r>
    </w:p>
    <w:p w14:paraId="2034BC35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Coches y sus especificaciones técnicas por temporada.</w:t>
      </w:r>
    </w:p>
    <w:p w14:paraId="3A0783D3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Gran premios, circuitos, condiciones climáticas y resultados por carrera.</w:t>
      </w:r>
    </w:p>
    <w:p w14:paraId="2273719B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Clasificaciones de pilotos y equipos, tanto por carrera como por temporada.</w:t>
      </w:r>
    </w:p>
    <w:p w14:paraId="657E77F0" w14:textId="4DA50839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Datos de clasificación (Qualy) y estrategias de carrera como uso de neumáticos, paradas en pits y penalizaciones.</w:t>
      </w:r>
    </w:p>
    <w:p w14:paraId="4F395B02" w14:textId="77777777" w:rsidR="00300F8D" w:rsidRDefault="00300F8D" w:rsidP="00300F8D">
      <w:pPr>
        <w:spacing w:after="0" w:line="360" w:lineRule="auto"/>
        <w:rPr>
          <w:rStyle w:val="fadeinm1hgl8"/>
        </w:rPr>
      </w:pPr>
    </w:p>
    <w:p w14:paraId="6C56EB96" w14:textId="77777777" w:rsidR="00300F8D" w:rsidRDefault="00044218" w:rsidP="00300F8D">
      <w:pPr>
        <w:spacing w:after="0" w:line="360" w:lineRule="auto"/>
        <w:rPr>
          <w:rStyle w:val="fadeinm1hgl8"/>
          <w:lang w:val="gl-ES"/>
        </w:rPr>
      </w:pPr>
      <w:r w:rsidRPr="00044218">
        <w:rPr>
          <w:rStyle w:val="fadeinm1hgl8"/>
          <w:b/>
          <w:color w:val="000000" w:themeColor="text1"/>
        </w:rPr>
        <w:t>Requisitos Funcionales:</w:t>
      </w:r>
    </w:p>
    <w:p w14:paraId="506D5178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Almacenamiento de datos históricos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de temporadas, pilotos, equipos, circuitos y carreras.</w:t>
      </w:r>
    </w:p>
    <w:p w14:paraId="5C2859D8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Consulta de estadísticas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por piloto, equipo o temporada.</w:t>
      </w:r>
    </w:p>
    <w:p w14:paraId="144361EF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Visualización de resultados detallados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de grandes premios: posiciones finales, mejores vueltas, penalizaciones y condiciones de carrera.</w:t>
      </w:r>
    </w:p>
    <w:p w14:paraId="3A828160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Seguimiento de alineaciones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de pilotos y coches por temporada y equipo.</w:t>
      </w:r>
    </w:p>
    <w:p w14:paraId="3F9D11A8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Registro de estrategias de carrera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>, incluyendo paradas, neumáticos y penalizaciones.</w:t>
      </w:r>
    </w:p>
    <w:p w14:paraId="2DE04275" w14:textId="0F62498A" w:rsidR="00300F8D" w:rsidRPr="00300F8D" w:rsidRDefault="00044218" w:rsidP="00300F8D">
      <w:pPr>
        <w:spacing w:after="0" w:line="360" w:lineRule="auto"/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Gestión de clasificaciones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actualizadas por temporada para pilotos y equipos.</w:t>
      </w:r>
    </w:p>
    <w:p w14:paraId="08650732" w14:textId="26D1D093" w:rsidR="00300F8D" w:rsidRDefault="00300F8D" w:rsidP="00300F8D">
      <w:pPr>
        <w:rPr>
          <w:rStyle w:val="fadeinm1hgl8"/>
          <w:i/>
          <w:color w:val="000000" w:themeColor="text1"/>
        </w:rPr>
      </w:pPr>
    </w:p>
    <w:p w14:paraId="5A3B4ED9" w14:textId="304CC48F" w:rsidR="00300F8D" w:rsidRDefault="00300F8D" w:rsidP="00300F8D">
      <w:pPr>
        <w:rPr>
          <w:rStyle w:val="fadeinm1hgl8"/>
          <w:i/>
          <w:color w:val="000000" w:themeColor="text1"/>
        </w:rPr>
      </w:pPr>
    </w:p>
    <w:p w14:paraId="0C1D60BE" w14:textId="5E1514BD" w:rsidR="00300F8D" w:rsidRDefault="00300F8D" w:rsidP="00300F8D">
      <w:pPr>
        <w:rPr>
          <w:rStyle w:val="fadeinm1hgl8"/>
          <w:i/>
          <w:color w:val="000000" w:themeColor="text1"/>
        </w:rPr>
      </w:pPr>
    </w:p>
    <w:p w14:paraId="69C98DF2" w14:textId="35427E54" w:rsidR="00300F8D" w:rsidRDefault="00300F8D" w:rsidP="00300F8D">
      <w:pPr>
        <w:rPr>
          <w:rStyle w:val="fadeinm1hgl8"/>
          <w:i/>
          <w:color w:val="000000" w:themeColor="text1"/>
        </w:rPr>
      </w:pPr>
    </w:p>
    <w:p w14:paraId="52F532E8" w14:textId="77777777" w:rsidR="005F0CDA" w:rsidRDefault="005F0CDA" w:rsidP="00300F8D">
      <w:pPr>
        <w:rPr>
          <w:rStyle w:val="fadeinm1hgl8"/>
          <w:i/>
          <w:color w:val="000000" w:themeColor="text1"/>
        </w:rPr>
      </w:pPr>
    </w:p>
    <w:p w14:paraId="76C878F4" w14:textId="51140733" w:rsidR="00300F8D" w:rsidRPr="00300F8D" w:rsidRDefault="00044218" w:rsidP="00300F8D">
      <w:pPr>
        <w:rPr>
          <w:rStyle w:val="fadeinm1hgl8"/>
          <w:b/>
          <w:color w:val="000000" w:themeColor="text1"/>
        </w:rPr>
      </w:pPr>
      <w:r w:rsidRPr="00300F8D">
        <w:rPr>
          <w:rStyle w:val="fadeinm1hgl8"/>
          <w:b/>
          <w:color w:val="000000" w:themeColor="text1"/>
        </w:rPr>
        <w:lastRenderedPageBreak/>
        <w:t>Requisitos No Funcionales:</w:t>
      </w:r>
    </w:p>
    <w:p w14:paraId="78598840" w14:textId="77777777" w:rsidR="00300F8D" w:rsidRPr="00300F8D" w:rsidRDefault="00300F8D" w:rsidP="00300F8D">
      <w:pPr>
        <w:rPr>
          <w:rStyle w:val="fadeinm1hgl8"/>
          <w:color w:val="000000" w:themeColor="text1"/>
        </w:rPr>
      </w:pPr>
      <w:r w:rsidRPr="00300F8D">
        <w:rPr>
          <w:rStyle w:val="fadeinm1hgl8"/>
          <w:rFonts w:eastAsiaTheme="majorEastAsia"/>
          <w:color w:val="000000" w:themeColor="text1"/>
        </w:rPr>
        <w:t>E</w:t>
      </w:r>
      <w:r w:rsidR="00044218" w:rsidRPr="00300F8D">
        <w:rPr>
          <w:rStyle w:val="fadeinm1hgl8"/>
          <w:color w:val="000000" w:themeColor="text1"/>
        </w:rPr>
        <w:t>structura relacional normalizada que evite redundancia y mantenga integridad referencial.</w:t>
      </w:r>
    </w:p>
    <w:p w14:paraId="24FE480C" w14:textId="77777777" w:rsidR="00300F8D" w:rsidRPr="00300F8D" w:rsidRDefault="00044218" w:rsidP="00300F8D">
      <w:pPr>
        <w:rPr>
          <w:rStyle w:val="fadeinm1hgl8"/>
          <w:color w:val="000000" w:themeColor="text1"/>
        </w:rPr>
      </w:pPr>
      <w:r w:rsidRPr="00300F8D">
        <w:rPr>
          <w:rStyle w:val="fadeinm1hgl8"/>
          <w:color w:val="000000" w:themeColor="text1"/>
        </w:rPr>
        <w:t>Escalabilidad para incorporar futuras temporadas y nuevas métricas.</w:t>
      </w:r>
    </w:p>
    <w:p w14:paraId="23FAAEF7" w14:textId="77777777" w:rsidR="00300F8D" w:rsidRPr="00300F8D" w:rsidRDefault="00044218" w:rsidP="00300F8D">
      <w:pPr>
        <w:rPr>
          <w:rStyle w:val="fadeinm1hgl8"/>
          <w:color w:val="000000" w:themeColor="text1"/>
        </w:rPr>
      </w:pPr>
      <w:r w:rsidRPr="00300F8D">
        <w:rPr>
          <w:rStyle w:val="fadeinm1hgl8"/>
          <w:color w:val="000000" w:themeColor="text1"/>
        </w:rPr>
        <w:t>Mantenibilidad y claridad en la estructura de datos para facilitar futuras extensiones (por ejemplo, prácticas libres, sprint races, etc.).</w:t>
      </w:r>
    </w:p>
    <w:p w14:paraId="702A527D" w14:textId="1639017C" w:rsidR="00044218" w:rsidRPr="00300F8D" w:rsidRDefault="00044218" w:rsidP="00300F8D">
      <w:r w:rsidRPr="00300F8D">
        <w:rPr>
          <w:rStyle w:val="fadeinm1hgl8"/>
          <w:color w:val="000000" w:themeColor="text1"/>
        </w:rPr>
        <w:t>Compatibilidad con herramientas de análisis y visualización externa.</w:t>
      </w:r>
    </w:p>
    <w:p w14:paraId="05768F50" w14:textId="77777777" w:rsidR="00300F8D" w:rsidRDefault="00300F8D" w:rsidP="00300F8D">
      <w:pPr>
        <w:spacing w:after="0" w:line="360" w:lineRule="auto"/>
        <w:rPr>
          <w:b/>
          <w:lang w:val="gl-ES"/>
        </w:rPr>
      </w:pPr>
    </w:p>
    <w:p w14:paraId="09F5A1C4" w14:textId="6317070E" w:rsidR="001A7FE5" w:rsidRDefault="000D638B" w:rsidP="00300F8D">
      <w:pPr>
        <w:spacing w:after="0" w:line="360" w:lineRule="auto"/>
        <w:rPr>
          <w:b/>
          <w:lang w:val="gl-ES"/>
        </w:rPr>
      </w:pPr>
      <w:r w:rsidRPr="00044218">
        <w:rPr>
          <w:b/>
          <w:lang w:val="gl-ES"/>
        </w:rPr>
        <w:t xml:space="preserve">Para crear esta BD necesitaremos tablas para almacenar </w:t>
      </w:r>
    </w:p>
    <w:p w14:paraId="32CBEC7D" w14:textId="77777777" w:rsidR="00044218" w:rsidRPr="00044218" w:rsidRDefault="00044218" w:rsidP="00300F8D">
      <w:pPr>
        <w:spacing w:after="0" w:line="360" w:lineRule="auto"/>
        <w:rPr>
          <w:b/>
          <w:lang w:val="gl-ES"/>
        </w:rPr>
      </w:pPr>
    </w:p>
    <w:p w14:paraId="524F679B" w14:textId="77777777" w:rsidR="00475164" w:rsidRPr="00475164" w:rsidRDefault="00475164" w:rsidP="00300F8D">
      <w:pPr>
        <w:spacing w:after="0" w:line="360" w:lineRule="auto"/>
        <w:rPr>
          <w:lang w:val="gl-ES"/>
        </w:rPr>
      </w:pPr>
      <w:r w:rsidRPr="00475164">
        <w:rPr>
          <w:b/>
          <w:lang w:val="gl-ES"/>
        </w:rPr>
        <w:t>- Piloto</w:t>
      </w:r>
      <w:r w:rsidRPr="00475164">
        <w:rPr>
          <w:lang w:val="gl-ES"/>
        </w:rPr>
        <w:t>(id, nombre, abreviatura, nacionalidad, altura, peso, fecha_nacimiento, numero_licencia, foto_url);</w:t>
      </w:r>
    </w:p>
    <w:p w14:paraId="4B4679CA" w14:textId="77777777" w:rsidR="00475164" w:rsidRPr="00475164" w:rsidRDefault="00475164" w:rsidP="00300F8D">
      <w:pPr>
        <w:spacing w:after="0" w:line="360" w:lineRule="auto"/>
        <w:rPr>
          <w:lang w:val="gl-ES"/>
        </w:rPr>
      </w:pPr>
      <w:r w:rsidRPr="00475164">
        <w:rPr>
          <w:b/>
          <w:lang w:val="gl-ES"/>
        </w:rPr>
        <w:t>- Equipo</w:t>
      </w:r>
      <w:r w:rsidRPr="00475164">
        <w:rPr>
          <w:lang w:val="gl-ES"/>
        </w:rPr>
        <w:t>(id, nombre, pais, color, sede_principal, director_equipo, año_fundacion, logo_url);</w:t>
      </w:r>
    </w:p>
    <w:p w14:paraId="69BB1FAF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Temporada</w:t>
      </w:r>
      <w:r w:rsidRPr="00475164">
        <w:rPr>
          <w:lang w:val="gl-ES"/>
        </w:rPr>
        <w:t>(id, año, idPilotoGANADOR, idEquipoGANADOR);</w:t>
      </w:r>
    </w:p>
    <w:p w14:paraId="4ABB6C97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CocheTemporada</w:t>
      </w:r>
      <w:r w:rsidRPr="00475164">
        <w:rPr>
          <w:lang w:val="gl-ES"/>
        </w:rPr>
        <w:t>(id, nombre, motor, idEquipo, idTemporada, especificaciones_tecnicas, peso_coche, potencia);</w:t>
      </w:r>
    </w:p>
    <w:p w14:paraId="1341CBE7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PilotoTemporadaEquipo</w:t>
      </w:r>
      <w:r w:rsidRPr="00475164">
        <w:rPr>
          <w:lang w:val="gl-ES"/>
        </w:rPr>
        <w:t>(id, idTemporada, idPiloto, idEquipo, idCocheTemporada, numeroCoche);</w:t>
      </w:r>
    </w:p>
    <w:p w14:paraId="5E3817BC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Circuito</w:t>
      </w:r>
      <w:r w:rsidRPr="00475164">
        <w:rPr>
          <w:lang w:val="gl-ES"/>
        </w:rPr>
        <w:t>(id, nombre, localizacion, pais, kilometros, numero_vueltas, record_vuelta, tipo_circuito, longitud_pit_lane);</w:t>
      </w:r>
    </w:p>
    <w:p w14:paraId="28F377B1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GranPremio</w:t>
      </w:r>
      <w:r w:rsidRPr="00475164">
        <w:rPr>
          <w:lang w:val="gl-ES"/>
        </w:rPr>
        <w:t>(id, nombreGranPremio, idTemporada, idCircuito, fecha, clima, hora_inicio, vueltas_completadas, estado);</w:t>
      </w:r>
    </w:p>
    <w:p w14:paraId="1F438676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ClasificacionPiloto</w:t>
      </w:r>
      <w:r w:rsidRPr="00475164">
        <w:rPr>
          <w:lang w:val="gl-ES"/>
        </w:rPr>
        <w:t>(id, idTemporada, idPiloto, posicion, puntos);</w:t>
      </w:r>
    </w:p>
    <w:p w14:paraId="7C8A2971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ClasificacionEquipo</w:t>
      </w:r>
      <w:r w:rsidRPr="00475164">
        <w:rPr>
          <w:lang w:val="gl-ES"/>
        </w:rPr>
        <w:t>(id, idTemporada, idEquipo, posicion, puntos);</w:t>
      </w:r>
    </w:p>
    <w:p w14:paraId="5B64C651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Qualy</w:t>
      </w:r>
      <w:r w:rsidRPr="00475164">
        <w:rPr>
          <w:lang w:val="gl-ES"/>
        </w:rPr>
        <w:t>(id, idGranPremio, idPiloto, idEquipo, q1, q2, q3, posicion, tipo_clasificacion, condicion_pista);</w:t>
      </w:r>
    </w:p>
    <w:p w14:paraId="4418EB6A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ResultadoGranPremio</w:t>
      </w:r>
      <w:r w:rsidRPr="00475164">
        <w:rPr>
          <w:lang w:val="gl-ES"/>
        </w:rPr>
        <w:t>(id, idGranPremo, idPiloto, idEquipo, posicion, tiempo_total, mejor_vuelta, vuelta_mejor_vuelta, obtuvo_punto_vuelta_rapida, paradas_box, estado_final);</w:t>
      </w:r>
    </w:p>
    <w:p w14:paraId="0B0C211F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NeumaticoUsado</w:t>
      </w:r>
      <w:r w:rsidRPr="00475164">
        <w:rPr>
          <w:lang w:val="gl-ES"/>
        </w:rPr>
        <w:t>(id, idResultadoGP, compuesto, vueltas_usado);</w:t>
      </w:r>
    </w:p>
    <w:p w14:paraId="3F0A4342" w14:textId="77777777" w:rsidR="007A2107" w:rsidRDefault="00475164" w:rsidP="00300F8D">
      <w:pPr>
        <w:spacing w:after="0" w:line="360" w:lineRule="auto"/>
        <w:rPr>
          <w:lang w:val="gl-ES"/>
        </w:rPr>
        <w:sectPr w:rsidR="007A2107" w:rsidSect="007A2107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475164">
        <w:rPr>
          <w:b/>
          <w:lang w:val="gl-ES"/>
        </w:rPr>
        <w:t>- Penalizacion</w:t>
      </w:r>
      <w:r w:rsidRPr="00475164">
        <w:rPr>
          <w:lang w:val="gl-ES"/>
        </w:rPr>
        <w:t>(id, idResultadoGP, tipo_penalizacion, descripcion, tiempo_penalizado, vuelta_oc</w:t>
      </w:r>
      <w:r w:rsidR="00CA6D65">
        <w:rPr>
          <w:lang w:val="gl-ES"/>
        </w:rPr>
        <w:t>urrida)</w:t>
      </w:r>
    </w:p>
    <w:p w14:paraId="3F509B63" w14:textId="12FE40D7" w:rsidR="00E524E0" w:rsidRDefault="00E524E0" w:rsidP="00300F8D">
      <w:pPr>
        <w:spacing w:after="0" w:line="360" w:lineRule="auto"/>
        <w:rPr>
          <w:lang w:val="gl-ES"/>
        </w:rPr>
        <w:sectPr w:rsidR="00E524E0" w:rsidSect="007A2107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143EB70" w14:textId="686CA540" w:rsidR="007A2107" w:rsidRDefault="001A7FE5" w:rsidP="007A2107">
      <w:pPr>
        <w:pStyle w:val="Ttulo1"/>
        <w:numPr>
          <w:ilvl w:val="0"/>
          <w:numId w:val="8"/>
        </w:numPr>
        <w:rPr>
          <w:lang w:val="gl-ES"/>
        </w:rPr>
      </w:pPr>
      <w:bookmarkStart w:id="3" w:name="_Toc198814047"/>
      <w:r w:rsidRPr="001A7FE5">
        <w:rPr>
          <w:lang w:val="gl-ES"/>
        </w:rPr>
        <w:lastRenderedPageBreak/>
        <w:t>Modelo Conceptual</w:t>
      </w:r>
      <w:bookmarkEnd w:id="3"/>
    </w:p>
    <w:p w14:paraId="2F4B8C4F" w14:textId="21BB2216" w:rsidR="001A7FE5" w:rsidRDefault="00E524E0" w:rsidP="007A2107">
      <w:pPr>
        <w:rPr>
          <w:lang w:val="gl-ES"/>
        </w:rPr>
      </w:pPr>
      <w:r>
        <w:rPr>
          <w:lang w:val="gl-ES"/>
        </w:rPr>
        <w:br/>
      </w:r>
      <w:r>
        <w:rPr>
          <w:noProof/>
          <w:lang w:val="gl-ES"/>
        </w:rPr>
        <w:drawing>
          <wp:inline distT="0" distB="0" distL="0" distR="0" wp14:anchorId="3CC27359" wp14:editId="1DAA807E">
            <wp:extent cx="7093541" cy="4697347"/>
            <wp:effectExtent l="0" t="0" r="0" b="8255"/>
            <wp:docPr id="6" name="Imagen 6" descr="C:\Users\abraham\Downloads\Mapa conceptua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raham\Downloads\Mapa conceptual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617" cy="472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4A73" w14:textId="77777777" w:rsidR="007A2107" w:rsidRDefault="007A2107" w:rsidP="007A2107">
      <w:pPr>
        <w:rPr>
          <w:lang w:val="gl-ES"/>
        </w:rPr>
        <w:sectPr w:rsidR="007A2107" w:rsidSect="007A2107">
          <w:pgSz w:w="16838" w:h="11906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76CA34BA" w14:textId="77777777" w:rsidR="007A2107" w:rsidRDefault="007A2107" w:rsidP="007A2107">
      <w:pPr>
        <w:rPr>
          <w:lang w:val="gl-ES"/>
        </w:rPr>
        <w:sectPr w:rsidR="007A2107" w:rsidSect="007A2107">
          <w:type w:val="continuous"/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14:paraId="2317684E" w14:textId="2E75C318" w:rsidR="007A2107" w:rsidRPr="001A7FE5" w:rsidRDefault="007A2107" w:rsidP="007A2107">
      <w:pPr>
        <w:rPr>
          <w:lang w:val="gl-ES"/>
        </w:rPr>
      </w:pPr>
    </w:p>
    <w:p w14:paraId="2C72DBE8" w14:textId="2BEB975F" w:rsidR="00CA6D65" w:rsidRDefault="00CA6D65" w:rsidP="00CA6D65">
      <w:pPr>
        <w:pStyle w:val="Ttulo1"/>
        <w:numPr>
          <w:ilvl w:val="0"/>
          <w:numId w:val="8"/>
        </w:numPr>
        <w:rPr>
          <w:lang w:val="gl-ES"/>
        </w:rPr>
      </w:pPr>
      <w:bookmarkStart w:id="4" w:name="_Toc198814048"/>
      <w:r w:rsidRPr="001A7FE5">
        <w:rPr>
          <w:lang w:val="gl-ES"/>
        </w:rPr>
        <w:t>Modelo Relacional</w:t>
      </w:r>
      <w:bookmarkEnd w:id="4"/>
    </w:p>
    <w:p w14:paraId="081ACEF6" w14:textId="77777777" w:rsidR="00CA6D65" w:rsidRPr="00CA6D65" w:rsidRDefault="00CA6D65" w:rsidP="00CA6D65">
      <w:pPr>
        <w:rPr>
          <w:lang w:val="gl-ES"/>
        </w:rPr>
      </w:pPr>
    </w:p>
    <w:p w14:paraId="49855D8F" w14:textId="60A1420B" w:rsidR="00A86400" w:rsidRDefault="00A86400" w:rsidP="007A2107">
      <w:pPr>
        <w:rPr>
          <w:lang w:val="gl-ES"/>
        </w:rPr>
        <w:sectPr w:rsidR="00A86400" w:rsidSect="007A2107">
          <w:pgSz w:w="11906" w:h="16838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rPr>
          <w:noProof/>
          <w:lang w:val="gl-ES"/>
        </w:rPr>
        <w:drawing>
          <wp:anchor distT="0" distB="0" distL="114300" distR="114300" simplePos="0" relativeHeight="251665408" behindDoc="0" locked="0" layoutInCell="1" allowOverlap="1" wp14:anchorId="3E8B214A" wp14:editId="343E99DB">
            <wp:simplePos x="2228850" y="1076325"/>
            <wp:positionH relativeFrom="column">
              <wp:posOffset>2233930</wp:posOffset>
            </wp:positionH>
            <wp:positionV relativeFrom="paragraph">
              <wp:align>top</wp:align>
            </wp:positionV>
            <wp:extent cx="6229252" cy="7145076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IDAD-RELAC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252" cy="7145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107">
        <w:rPr>
          <w:lang w:val="gl-ES"/>
        </w:rPr>
        <w:br w:type="textWrapping" w:clear="all"/>
      </w:r>
    </w:p>
    <w:p w14:paraId="3B878E10" w14:textId="7EF2F3F1" w:rsidR="00A86400" w:rsidRDefault="00A86400" w:rsidP="001A7FE5">
      <w:pPr>
        <w:rPr>
          <w:lang w:val="gl-ES"/>
        </w:rPr>
      </w:pPr>
    </w:p>
    <w:p w14:paraId="1BA41A6C" w14:textId="77777777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5" w:name="_Toc198814049"/>
      <w:r w:rsidRPr="001A7FE5">
        <w:rPr>
          <w:lang w:val="gl-ES"/>
        </w:rPr>
        <w:t>Proce</w:t>
      </w:r>
      <w:r w:rsidRPr="00AD2A4B">
        <w:rPr>
          <w:lang w:val="gl-ES"/>
        </w:rPr>
        <w:t>so de Normalización</w:t>
      </w:r>
      <w:bookmarkEnd w:id="5"/>
    </w:p>
    <w:p w14:paraId="01965ADC" w14:textId="46DCC2BF" w:rsidR="00A86400" w:rsidRDefault="00A86400" w:rsidP="00FE4BEC">
      <w:pPr>
        <w:spacing w:line="276" w:lineRule="auto"/>
        <w:rPr>
          <w:lang w:val="gl-ES"/>
        </w:rPr>
      </w:pPr>
      <w:r>
        <w:rPr>
          <w:lang w:val="gl-ES"/>
        </w:rPr>
        <w:t>Paso 1:</w:t>
      </w:r>
      <w:r w:rsidR="005D00E8">
        <w:rPr>
          <w:lang w:val="gl-ES"/>
        </w:rPr>
        <w:t>Primera Forma 1FN</w:t>
      </w:r>
    </w:p>
    <w:p w14:paraId="00285130" w14:textId="77777777" w:rsidR="00A86400" w:rsidRPr="009E5667" w:rsidRDefault="00A86400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>Todas las tablas cumplen con el 1fn (No hay campos multivaluados)</w:t>
      </w:r>
      <w:r w:rsidRPr="009E5667">
        <w:rPr>
          <w:b/>
          <w:lang w:val="gl-ES"/>
        </w:rPr>
        <w:t xml:space="preserve"> </w:t>
      </w:r>
    </w:p>
    <w:p w14:paraId="25BF58CF" w14:textId="77777777" w:rsidR="00A86400" w:rsidRPr="009E5667" w:rsidRDefault="00A86400" w:rsidP="00FE4BEC">
      <w:pPr>
        <w:pStyle w:val="Prrafodelista"/>
        <w:spacing w:line="276" w:lineRule="auto"/>
        <w:rPr>
          <w:lang w:val="gl-ES"/>
        </w:rPr>
      </w:pPr>
    </w:p>
    <w:p w14:paraId="38BECF48" w14:textId="77777777" w:rsidR="00A86400" w:rsidRDefault="00A86400" w:rsidP="00FE4BEC">
      <w:pPr>
        <w:pStyle w:val="Prrafodelista"/>
        <w:spacing w:line="276" w:lineRule="auto"/>
        <w:rPr>
          <w:lang w:val="gl-ES"/>
        </w:rPr>
      </w:pPr>
      <w:r w:rsidRPr="00734257">
        <w:rPr>
          <w:b/>
          <w:lang w:val="gl-ES"/>
        </w:rPr>
        <w:t>Piloto</w:t>
      </w:r>
      <w:r w:rsidRPr="00DC47FC">
        <w:rPr>
          <w:lang w:val="gl-ES"/>
        </w:rPr>
        <w:t xml:space="preserve">(id, nombre, abreviatura, </w:t>
      </w:r>
      <w:r w:rsidRPr="009E5667">
        <w:rPr>
          <w:color w:val="FF0000"/>
          <w:lang w:val="gl-ES"/>
        </w:rPr>
        <w:t xml:space="preserve">edad, </w:t>
      </w:r>
      <w:r w:rsidRPr="00DC47FC">
        <w:rPr>
          <w:lang w:val="gl-ES"/>
        </w:rPr>
        <w:t>nacionalidad, altura, peso, fecha_nacimiento, numero_licencia, foto_url);</w:t>
      </w:r>
    </w:p>
    <w:p w14:paraId="0B22D593" w14:textId="77777777" w:rsidR="00A86400" w:rsidRPr="009E5667" w:rsidRDefault="00A86400" w:rsidP="00FE4BEC">
      <w:pPr>
        <w:pStyle w:val="Prrafodelista"/>
        <w:spacing w:line="276" w:lineRule="auto"/>
        <w:rPr>
          <w:lang w:val="gl-ES"/>
        </w:rPr>
      </w:pPr>
    </w:p>
    <w:p w14:paraId="526828C4" w14:textId="77777777" w:rsidR="00A86400" w:rsidRPr="009E5667" w:rsidRDefault="00A86400" w:rsidP="00FE4BEC">
      <w:pPr>
        <w:pStyle w:val="Prrafodelista"/>
        <w:spacing w:line="276" w:lineRule="auto"/>
        <w:rPr>
          <w:b/>
          <w:lang w:val="gl-ES"/>
        </w:rPr>
      </w:pPr>
      <w:proofErr w:type="gramStart"/>
      <w:r w:rsidRPr="009E5667">
        <w:rPr>
          <w:b/>
        </w:rPr>
        <w:t>Piloto(</w:t>
      </w:r>
      <w:proofErr w:type="gramEnd"/>
      <w:r w:rsidRPr="009E5667">
        <w:rPr>
          <w:b/>
        </w:rPr>
        <w:t>id, nombre, abreviatura, nacionalidad, altura, peso, fecha_nacimiento, numero_licencia, foto_url)</w:t>
      </w:r>
      <w:r>
        <w:rPr>
          <w:b/>
        </w:rPr>
        <w:t>.</w:t>
      </w:r>
    </w:p>
    <w:p w14:paraId="00F0C22C" w14:textId="77777777" w:rsidR="00A86400" w:rsidRDefault="00A86400" w:rsidP="00FE4BEC">
      <w:pPr>
        <w:pStyle w:val="Prrafodelista"/>
        <w:spacing w:line="276" w:lineRule="auto"/>
        <w:rPr>
          <w:lang w:val="gl-ES"/>
        </w:rPr>
      </w:pPr>
      <w:r>
        <w:rPr>
          <w:lang w:val="gl-ES"/>
        </w:rPr>
        <w:t>Vamos a eliminar edad ya que puede ser calculada con fecha Nacimiento.</w:t>
      </w:r>
    </w:p>
    <w:p w14:paraId="2F55B2BB" w14:textId="074CDF3D" w:rsidR="00A86400" w:rsidRDefault="00A86400" w:rsidP="00FE4BEC">
      <w:pPr>
        <w:spacing w:line="276" w:lineRule="auto"/>
        <w:rPr>
          <w:lang w:val="gl-ES"/>
        </w:rPr>
      </w:pPr>
      <w:r>
        <w:rPr>
          <w:lang w:val="gl-ES"/>
        </w:rPr>
        <w:t>Paso 2:</w:t>
      </w:r>
      <w:r w:rsidR="005D00E8">
        <w:rPr>
          <w:lang w:val="gl-ES"/>
        </w:rPr>
        <w:t>Segunda Forma 2FN</w:t>
      </w:r>
    </w:p>
    <w:p w14:paraId="05B671E0" w14:textId="77777777" w:rsidR="00A86400" w:rsidRDefault="00A86400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>Todas las tablas cumplen con 2FN (No hay dependencias de claves compuestas)</w:t>
      </w:r>
    </w:p>
    <w:p w14:paraId="433B575C" w14:textId="671AFD4C" w:rsidR="00A86400" w:rsidRDefault="00A86400" w:rsidP="00FE4BEC">
      <w:pPr>
        <w:spacing w:line="276" w:lineRule="auto"/>
        <w:rPr>
          <w:lang w:val="gl-ES"/>
        </w:rPr>
      </w:pPr>
      <w:r>
        <w:rPr>
          <w:lang w:val="gl-ES"/>
        </w:rPr>
        <w:t>Paso 3:</w:t>
      </w:r>
      <w:r w:rsidR="005D00E8">
        <w:rPr>
          <w:lang w:val="gl-ES"/>
        </w:rPr>
        <w:t>Tercera Forma 3FN</w:t>
      </w:r>
    </w:p>
    <w:p w14:paraId="5693305C" w14:textId="7DAB88A0" w:rsidR="00A86400" w:rsidRDefault="005D00E8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>No hay dependencias transitivas</w:t>
      </w:r>
    </w:p>
    <w:p w14:paraId="38A56879" w14:textId="0F46FA18" w:rsidR="005D00E8" w:rsidRDefault="005D00E8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>No hay campos redundantes</w:t>
      </w:r>
    </w:p>
    <w:p w14:paraId="30F51CEC" w14:textId="662B4264" w:rsidR="00E335F1" w:rsidRDefault="00E335F1" w:rsidP="00E335F1">
      <w:pPr>
        <w:rPr>
          <w:lang w:val="gl-ES"/>
        </w:rPr>
      </w:pPr>
    </w:p>
    <w:p w14:paraId="249EEA05" w14:textId="7F8486AC" w:rsidR="00E335F1" w:rsidRDefault="00E335F1" w:rsidP="00E335F1">
      <w:pPr>
        <w:rPr>
          <w:lang w:val="gl-ES"/>
        </w:rPr>
      </w:pPr>
    </w:p>
    <w:p w14:paraId="1A2F71EB" w14:textId="2931FA8C" w:rsidR="00E335F1" w:rsidRDefault="00E335F1" w:rsidP="00E335F1">
      <w:pPr>
        <w:rPr>
          <w:lang w:val="gl-ES"/>
        </w:rPr>
      </w:pPr>
    </w:p>
    <w:p w14:paraId="7D658CD8" w14:textId="3BD93F51" w:rsidR="00E335F1" w:rsidRDefault="00E335F1" w:rsidP="00E335F1">
      <w:pPr>
        <w:rPr>
          <w:lang w:val="gl-ES"/>
        </w:rPr>
      </w:pPr>
    </w:p>
    <w:p w14:paraId="185EE237" w14:textId="0B191F04" w:rsidR="00E335F1" w:rsidRDefault="00E335F1" w:rsidP="00E335F1">
      <w:pPr>
        <w:rPr>
          <w:lang w:val="gl-ES"/>
        </w:rPr>
      </w:pPr>
    </w:p>
    <w:p w14:paraId="5DC7976C" w14:textId="4D08E233" w:rsidR="00E335F1" w:rsidRDefault="00E335F1" w:rsidP="00E335F1">
      <w:pPr>
        <w:rPr>
          <w:lang w:val="gl-ES"/>
        </w:rPr>
      </w:pPr>
    </w:p>
    <w:p w14:paraId="68DAA1CE" w14:textId="267E4F87" w:rsidR="00E335F1" w:rsidRDefault="00E335F1" w:rsidP="00E335F1">
      <w:pPr>
        <w:rPr>
          <w:lang w:val="gl-ES"/>
        </w:rPr>
      </w:pPr>
    </w:p>
    <w:p w14:paraId="56BDB2E7" w14:textId="46851EFC" w:rsidR="00E335F1" w:rsidRDefault="00E335F1" w:rsidP="00E335F1">
      <w:pPr>
        <w:rPr>
          <w:lang w:val="gl-ES"/>
        </w:rPr>
      </w:pPr>
    </w:p>
    <w:p w14:paraId="7C0285EE" w14:textId="07D8FA3E" w:rsidR="00E335F1" w:rsidRDefault="00E335F1" w:rsidP="00E335F1">
      <w:pPr>
        <w:rPr>
          <w:lang w:val="gl-ES"/>
        </w:rPr>
      </w:pPr>
    </w:p>
    <w:p w14:paraId="2A04DCE3" w14:textId="179ACB6E" w:rsidR="00E335F1" w:rsidRDefault="00E335F1" w:rsidP="00E335F1">
      <w:pPr>
        <w:rPr>
          <w:lang w:val="gl-ES"/>
        </w:rPr>
      </w:pPr>
    </w:p>
    <w:p w14:paraId="287B0212" w14:textId="120B2E7B" w:rsidR="00E335F1" w:rsidRDefault="00E335F1" w:rsidP="00E335F1">
      <w:pPr>
        <w:rPr>
          <w:lang w:val="gl-ES"/>
        </w:rPr>
      </w:pPr>
    </w:p>
    <w:p w14:paraId="5202D22A" w14:textId="514578E9" w:rsidR="00E335F1" w:rsidRDefault="00E335F1" w:rsidP="00E335F1">
      <w:pPr>
        <w:rPr>
          <w:lang w:val="gl-ES"/>
        </w:rPr>
      </w:pPr>
    </w:p>
    <w:p w14:paraId="713C72CF" w14:textId="370D6C2E" w:rsidR="00E335F1" w:rsidRDefault="00E335F1" w:rsidP="00E335F1">
      <w:pPr>
        <w:rPr>
          <w:lang w:val="gl-ES"/>
        </w:rPr>
      </w:pPr>
    </w:p>
    <w:p w14:paraId="18FBF9A7" w14:textId="15A54673" w:rsidR="00E335F1" w:rsidRDefault="00E335F1" w:rsidP="00E335F1">
      <w:pPr>
        <w:rPr>
          <w:lang w:val="gl-ES"/>
        </w:rPr>
      </w:pPr>
    </w:p>
    <w:p w14:paraId="008C67E6" w14:textId="257A85EC" w:rsidR="00E335F1" w:rsidRDefault="00E335F1" w:rsidP="00E335F1">
      <w:pPr>
        <w:rPr>
          <w:lang w:val="gl-ES"/>
        </w:rPr>
      </w:pPr>
    </w:p>
    <w:p w14:paraId="68707E62" w14:textId="77777777" w:rsidR="00E335F1" w:rsidRPr="00E335F1" w:rsidRDefault="00E335F1" w:rsidP="00E335F1">
      <w:pPr>
        <w:rPr>
          <w:lang w:val="gl-ES"/>
        </w:rPr>
      </w:pPr>
    </w:p>
    <w:p w14:paraId="67B329F6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6" w:name="_Toc198814050"/>
      <w:r w:rsidRPr="001A7FE5">
        <w:rPr>
          <w:lang w:val="gl-ES"/>
        </w:rPr>
        <w:lastRenderedPageBreak/>
        <w:t>Script de Creación de la Base de Datos</w:t>
      </w:r>
      <w:bookmarkEnd w:id="6"/>
    </w:p>
    <w:p w14:paraId="41D89D75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drop database if exists Formula1;</w:t>
      </w:r>
    </w:p>
    <w:p w14:paraId="2E1D57B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database if not exists Formula1;</w:t>
      </w:r>
    </w:p>
    <w:p w14:paraId="36BAC28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use Formula1;</w:t>
      </w:r>
    </w:p>
    <w:p w14:paraId="35C56D9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Piloto (</w:t>
      </w:r>
    </w:p>
    <w:p w14:paraId="720AFF3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2AECEED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 VARCHAR(255),</w:t>
      </w:r>
    </w:p>
    <w:p w14:paraId="5E947C0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abreviatura VARCHAR(50),</w:t>
      </w:r>
    </w:p>
    <w:p w14:paraId="01683B3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nacionalidad VARCHAR(100),</w:t>
      </w:r>
    </w:p>
    <w:p w14:paraId="16B593A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altura FLOAT,</w:t>
      </w:r>
    </w:p>
    <w:p w14:paraId="4EEEA7F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peso FLOAT,</w:t>
      </w:r>
    </w:p>
    <w:p w14:paraId="34AD9CF5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fecha_nacimiento DATE,</w:t>
      </w:r>
    </w:p>
    <w:p w14:paraId="036B416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numero_licencia VARCHAR(50),</w:t>
      </w:r>
    </w:p>
    <w:p w14:paraId="44B9544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foto_url VARCHAR(255)</w:t>
      </w:r>
    </w:p>
    <w:p w14:paraId="0EDA7C55" w14:textId="681A74D8" w:rsid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5A018166" w14:textId="06CE0B5D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969214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BAF348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Equipo (</w:t>
      </w:r>
    </w:p>
    <w:p w14:paraId="3B7FDA4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32E542D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 VARCHAR(255),</w:t>
      </w:r>
    </w:p>
    <w:p w14:paraId="2041E74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pais VARCHAR(100),</w:t>
      </w:r>
    </w:p>
    <w:p w14:paraId="1B5373D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color VARCHAR(50),</w:t>
      </w:r>
    </w:p>
    <w:p w14:paraId="6B8F535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sede_principal VARCHAR(255),</w:t>
      </w:r>
    </w:p>
    <w:p w14:paraId="747D542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director_equipo VARCHAR(255),</w:t>
      </w:r>
    </w:p>
    <w:p w14:paraId="071309E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año_fundacion INT,</w:t>
      </w:r>
    </w:p>
    <w:p w14:paraId="006FCEB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logo_url VARCHAR(255)</w:t>
      </w:r>
    </w:p>
    <w:p w14:paraId="2CAC40F5" w14:textId="1C024A46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1EE8312E" w14:textId="4CB36BB4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37C8DC" w14:textId="69216C0C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23AF72E" w14:textId="6B296BFC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F209F4E" w14:textId="118C3773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5DA0AAD" w14:textId="58D8726D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2AAA8CD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744B78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Temporada (</w:t>
      </w:r>
    </w:p>
    <w:p w14:paraId="52412BD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293C2F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año INT,</w:t>
      </w:r>
    </w:p>
    <w:p w14:paraId="04F42B4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idPilotoGANADOR INT,</w:t>
      </w:r>
    </w:p>
    <w:p w14:paraId="262D5C5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idEquipoGANADOR INT,</w:t>
      </w:r>
    </w:p>
    <w:p w14:paraId="353B969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fk_temporada_piloto FOREIGN KEY (idPilotoGANADOR) REFERENCES Piloto(id),</w:t>
      </w:r>
    </w:p>
    <w:p w14:paraId="4A0D392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fk_temporada_equipo FOREIGN KEY (idEquipoGANADOR) REFERENCES Equipo(id)</w:t>
      </w:r>
    </w:p>
    <w:p w14:paraId="08F8F49B" w14:textId="106ED1F3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679121A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CC958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CocheTemporada (</w:t>
      </w:r>
    </w:p>
    <w:p w14:paraId="3091573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52CC173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 VARCHAR(255),</w:t>
      </w:r>
    </w:p>
    <w:p w14:paraId="7AA3C6A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motor VARCHAR(255),</w:t>
      </w:r>
    </w:p>
    <w:p w14:paraId="7809433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1665997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52BDFC8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especificaciones_tecnicas TEXT,</w:t>
      </w:r>
    </w:p>
    <w:p w14:paraId="5D8E39C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peso_coche FLOAT,</w:t>
      </w:r>
    </w:p>
    <w:p w14:paraId="344CA7D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potencia FLOAT,</w:t>
      </w:r>
    </w:p>
    <w:p w14:paraId="7BCEF32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fk_coche_equipo FOREIGN KEY (idEquipo) REFERENCES Equipo(id),</w:t>
      </w:r>
    </w:p>
    <w:p w14:paraId="4D535DD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fk_coche_temporada FOREIGN KEY (idTemporada) REFERENCES Temporada(id)</w:t>
      </w:r>
    </w:p>
    <w:p w14:paraId="1244A56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6E8A2A25" w14:textId="6DB8131C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9C204B2" w14:textId="333AED51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AF0F4B" w14:textId="34EAAC67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E4C482" w14:textId="485387F1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79304CA" w14:textId="6E2B83DC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66E7DE5" w14:textId="27E06E1E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7ED4A04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57FC37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PilotoTemporadaEquipo (</w:t>
      </w:r>
    </w:p>
    <w:p w14:paraId="517A164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53B5732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730FF62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 INT,</w:t>
      </w:r>
    </w:p>
    <w:p w14:paraId="46627B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4B25CED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idCocheTemporada INT,</w:t>
      </w:r>
    </w:p>
    <w:p w14:paraId="047D5B4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numeroCoche INT,</w:t>
      </w:r>
    </w:p>
    <w:p w14:paraId="5822D98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fk_pte_temporada FOREIGN KEY (idTemporada) REFERENCES Temporada(id),</w:t>
      </w:r>
    </w:p>
    <w:p w14:paraId="4C00E99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fk_pte_piloto FOREIGN KEY (idPiloto) REFERENCES Piloto(id),</w:t>
      </w:r>
    </w:p>
    <w:p w14:paraId="5A0EFB6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fk_pte_equipo FOREIGN KEY (idEquipo) REFERENCES Equipo(id),</w:t>
      </w:r>
    </w:p>
    <w:p w14:paraId="0BCEC62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fk_pte_coche FOREIGN KEY (idCocheTemporada) REFERENCES CocheTemporada(id)</w:t>
      </w:r>
    </w:p>
    <w:p w14:paraId="1694A10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5EF37C9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DFF72E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Circuito (</w:t>
      </w:r>
    </w:p>
    <w:p w14:paraId="0BE84E7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6A17857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 VARCHAR(255),</w:t>
      </w:r>
    </w:p>
    <w:p w14:paraId="2369378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localizacion VARCHAR(255),</w:t>
      </w:r>
    </w:p>
    <w:p w14:paraId="1684CA9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pais VARCHAR(100),</w:t>
      </w:r>
    </w:p>
    <w:p w14:paraId="7F5D607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kilometros FLOAT,</w:t>
      </w:r>
    </w:p>
    <w:p w14:paraId="3C4BA6D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numero_vueltas INT,</w:t>
      </w:r>
    </w:p>
    <w:p w14:paraId="3D4CD46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record_vuelta VARCHAR(50),</w:t>
      </w:r>
    </w:p>
    <w:p w14:paraId="477C8F9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tipo_circuito VARCHAR(100),</w:t>
      </w:r>
    </w:p>
    <w:p w14:paraId="109E55F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longitud_pit_lane FLOAT</w:t>
      </w:r>
    </w:p>
    <w:p w14:paraId="255506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49E45CB0" w14:textId="738B997B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D8BF3A0" w14:textId="0D0E295B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552E92" w14:textId="25E87ED1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355E16E" w14:textId="70B61A11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512E79A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C4A4A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GranPremio (</w:t>
      </w:r>
    </w:p>
    <w:p w14:paraId="0AED76E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52F76CC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nombreGranPremio VARCHAR(255),</w:t>
      </w:r>
    </w:p>
    <w:p w14:paraId="79143D7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188618A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idCircuito INT,</w:t>
      </w:r>
    </w:p>
    <w:p w14:paraId="6B6BA6A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fecha DATE,</w:t>
      </w:r>
    </w:p>
    <w:p w14:paraId="1BE4A65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clima VARCHAR(100),</w:t>
      </w:r>
    </w:p>
    <w:p w14:paraId="2DCF0E0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hora_inicio TIME,</w:t>
      </w:r>
    </w:p>
    <w:p w14:paraId="7B5A375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vueltas_completadas INT,</w:t>
      </w:r>
    </w:p>
    <w:p w14:paraId="4F0A477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estado VARCHAR(100),</w:t>
      </w:r>
    </w:p>
    <w:p w14:paraId="586597D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fk_gp_temporada FOREIGN KEY (idTemporada) REFERENCES Temporada(id),</w:t>
      </w:r>
    </w:p>
    <w:p w14:paraId="4C7F28F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fk_gp_circuito FOREIGN KEY (idCircuito) REFERENCES Circuito(id)</w:t>
      </w:r>
    </w:p>
    <w:p w14:paraId="274A934E" w14:textId="153D627C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6EF7D927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01DEB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ClasificacionPiloto (</w:t>
      </w:r>
    </w:p>
    <w:p w14:paraId="29CAFCD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6B52611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5264079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 INT,</w:t>
      </w:r>
    </w:p>
    <w:p w14:paraId="62845AD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posicion INT,</w:t>
      </w:r>
    </w:p>
    <w:p w14:paraId="0A9CBC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puntos FLOAT,</w:t>
      </w:r>
    </w:p>
    <w:p w14:paraId="39F553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fk_cp_temporada FOREIGN KEY (idTemporada) REFERENCES Temporada(id),</w:t>
      </w:r>
    </w:p>
    <w:p w14:paraId="138E4E6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fk_cp_piloto FOREIGN KEY (idPiloto) REFERENCES Piloto(id)</w:t>
      </w:r>
    </w:p>
    <w:p w14:paraId="5C88D882" w14:textId="3552B085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404AA1D4" w14:textId="0A2F0EBF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A5568DD" w14:textId="49A4B7F5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320B65" w14:textId="4DEBEFEB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5FD61F" w14:textId="4AA6559A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A2ED5FA" w14:textId="21D3BA47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29E0331" w14:textId="12ED60FF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AEC338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E6E61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ClasificacionEquipo (</w:t>
      </w:r>
    </w:p>
    <w:p w14:paraId="1D15EBA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6CFE43B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717828A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29BC8DF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posicion INT,</w:t>
      </w:r>
    </w:p>
    <w:p w14:paraId="419F545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puntos FLOAT,</w:t>
      </w:r>
    </w:p>
    <w:p w14:paraId="1872462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fk_ce_temporada FOREIGN KEY (idTemporada) REFERENCES Temporada(id),</w:t>
      </w:r>
    </w:p>
    <w:p w14:paraId="72F9E56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fk_ce_equipo FOREIGN KEY (idEquipo) REFERENCES Equipo(id)</w:t>
      </w:r>
    </w:p>
    <w:p w14:paraId="563FB1F2" w14:textId="4684181B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549D98B4" w14:textId="3CF80383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AB956E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49A6D2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Qualy (</w:t>
      </w:r>
    </w:p>
    <w:p w14:paraId="135A3BA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07AF17E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idGranPremio INT,</w:t>
      </w:r>
    </w:p>
    <w:p w14:paraId="63351FD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 INT,</w:t>
      </w:r>
    </w:p>
    <w:p w14:paraId="0814091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03ACE2B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q1 TIME,</w:t>
      </w:r>
    </w:p>
    <w:p w14:paraId="1A814A0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q2 TIME,</w:t>
      </w:r>
    </w:p>
    <w:p w14:paraId="6D021BC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q3 TIME,</w:t>
      </w:r>
    </w:p>
    <w:p w14:paraId="04F0795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posicion INT,</w:t>
      </w:r>
    </w:p>
    <w:p w14:paraId="186B9C3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tipo_clasificacion VARCHAR(100),</w:t>
      </w:r>
    </w:p>
    <w:p w14:paraId="7354471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condicion_pista VARCHAR(100),</w:t>
      </w:r>
    </w:p>
    <w:p w14:paraId="0337184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fk_qualy_gp FOREIGN KEY (idGranPremio) REFERENCES GranPremio(id),</w:t>
      </w:r>
    </w:p>
    <w:p w14:paraId="73ABA2E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fk_qualy_piloto FOREIGN KEY (idPiloto) REFERENCES Piloto(id),</w:t>
      </w:r>
    </w:p>
    <w:p w14:paraId="1A945CF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fk_qualy_equipo FOREIGN KEY (idEquipo) REFERENCES Equipo(id)</w:t>
      </w:r>
    </w:p>
    <w:p w14:paraId="7307F790" w14:textId="7E905275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1B846DF" w14:textId="15838FF0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35A322" w14:textId="6BC041FD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9B083D1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3B1444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ResultadoGranPremio (</w:t>
      </w:r>
    </w:p>
    <w:p w14:paraId="1295201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7DFD43C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idGranPremo INT,</w:t>
      </w:r>
    </w:p>
    <w:p w14:paraId="781E54A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 INT,</w:t>
      </w:r>
    </w:p>
    <w:p w14:paraId="3EA2746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7958058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posicion INT,</w:t>
      </w:r>
    </w:p>
    <w:p w14:paraId="40DA01A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tiempo_total TIME,</w:t>
      </w:r>
    </w:p>
    <w:p w14:paraId="067D972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mejor_vuelta TIME,</w:t>
      </w:r>
    </w:p>
    <w:p w14:paraId="1B1D150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vuelta_mejor_vuelta INT,</w:t>
      </w:r>
    </w:p>
    <w:p w14:paraId="45BB8CA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obtuvo_punto_vuelta_rapida BOOLEAN,</w:t>
      </w:r>
    </w:p>
    <w:p w14:paraId="47107CF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paradas_box INT,</w:t>
      </w:r>
    </w:p>
    <w:p w14:paraId="5E982CA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estado_final VARCHAR(100),</w:t>
      </w:r>
    </w:p>
    <w:p w14:paraId="0EF62A10" w14:textId="58022993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fk_resultado_gp FOREIGN KEY (idGranPrem</w:t>
      </w:r>
      <w:r w:rsidR="00D41C8B" w:rsidRPr="00E335F1">
        <w:rPr>
          <w:rFonts w:ascii="Consolas" w:hAnsi="Consolas"/>
          <w:color w:val="FFFFFF" w:themeColor="background1"/>
          <w:highlight w:val="black"/>
          <w:lang w:val="gl-ES"/>
        </w:rPr>
        <w:t>io</w:t>
      </w:r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GranPremio(id),</w:t>
      </w:r>
    </w:p>
    <w:p w14:paraId="14B8530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fk_resultado_piloto FOREIGN KEY (idPiloto) REFERENCES Piloto(id),</w:t>
      </w:r>
    </w:p>
    <w:p w14:paraId="7E56C5C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fk_resultado_equipo FOREIGN KEY (idEquipo) REFERENCES Equipo(id)</w:t>
      </w:r>
    </w:p>
    <w:p w14:paraId="104C5DD2" w14:textId="13BDBAFA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70BAB852" w14:textId="463E2823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996946A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CB7F16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NeumaticoUsado (</w:t>
      </w:r>
    </w:p>
    <w:p w14:paraId="17B47AB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01D3D1B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idResultadoGP INT,</w:t>
      </w:r>
    </w:p>
    <w:p w14:paraId="36200A4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compuesto VARCHAR(100),</w:t>
      </w:r>
    </w:p>
    <w:p w14:paraId="0638231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vueltas_usado INT,</w:t>
      </w:r>
    </w:p>
    <w:p w14:paraId="32A7D2A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fk_neumatico_resultado FOREIGN KEY (idResultadoGP) REFERENCES ResultadoGranPremio(id)</w:t>
      </w:r>
    </w:p>
    <w:p w14:paraId="6B49E0B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C3F5462" w14:textId="00C88E36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047015" w14:textId="2A4C8D87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5DE465A" w14:textId="4B3DC5C5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D8FB46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94DD2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Penalizacion (</w:t>
      </w:r>
    </w:p>
    <w:p w14:paraId="0DF64D0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3CF5262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idResultadoGP INT,</w:t>
      </w:r>
    </w:p>
    <w:p w14:paraId="23C5C3F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tipo_penalizacion VARCHAR(100),</w:t>
      </w:r>
    </w:p>
    <w:p w14:paraId="74FBC91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descripcion TEXT,</w:t>
      </w:r>
    </w:p>
    <w:p w14:paraId="7A5EB34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tiempo_penalizado TIME,</w:t>
      </w:r>
    </w:p>
    <w:p w14:paraId="1E10738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vuelta_ocurrida INT,</w:t>
      </w:r>
    </w:p>
    <w:p w14:paraId="782DAA15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fk_penalizacion_resultado FOREIGN KEY (idResultadoGP) REFERENCES ResultadoGranPremio(id)</w:t>
      </w:r>
    </w:p>
    <w:p w14:paraId="5F5DBBD3" w14:textId="3D83C3AC" w:rsidR="00A86400" w:rsidRPr="00E335F1" w:rsidRDefault="00E637D8" w:rsidP="00E637D8">
      <w:pPr>
        <w:rPr>
          <w:rFonts w:ascii="Consolas" w:hAnsi="Consolas"/>
          <w:color w:val="FFFFFF" w:themeColor="background1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2F661E6" w14:textId="411661D0" w:rsidR="00E335F1" w:rsidRDefault="00E335F1" w:rsidP="00E637D8">
      <w:pPr>
        <w:rPr>
          <w:lang w:val="gl-ES"/>
        </w:rPr>
      </w:pPr>
    </w:p>
    <w:p w14:paraId="12B33751" w14:textId="005DE53D" w:rsidR="00E335F1" w:rsidRDefault="00E335F1" w:rsidP="00E637D8">
      <w:pPr>
        <w:rPr>
          <w:lang w:val="gl-ES"/>
        </w:rPr>
      </w:pPr>
    </w:p>
    <w:p w14:paraId="2D2FFB3A" w14:textId="24C59E0A" w:rsidR="00E335F1" w:rsidRDefault="00E335F1" w:rsidP="00E637D8">
      <w:pPr>
        <w:rPr>
          <w:lang w:val="gl-ES"/>
        </w:rPr>
      </w:pPr>
    </w:p>
    <w:p w14:paraId="4C4CAFD0" w14:textId="350191A9" w:rsidR="00E335F1" w:rsidRDefault="00E335F1" w:rsidP="00E637D8">
      <w:pPr>
        <w:rPr>
          <w:lang w:val="gl-ES"/>
        </w:rPr>
      </w:pPr>
    </w:p>
    <w:p w14:paraId="183DC4BB" w14:textId="14B10697" w:rsidR="00E335F1" w:rsidRDefault="00E335F1" w:rsidP="00E637D8">
      <w:pPr>
        <w:rPr>
          <w:lang w:val="gl-ES"/>
        </w:rPr>
      </w:pPr>
    </w:p>
    <w:p w14:paraId="66567B5C" w14:textId="1EC77495" w:rsidR="00E335F1" w:rsidRDefault="00E335F1" w:rsidP="00E637D8">
      <w:pPr>
        <w:rPr>
          <w:lang w:val="gl-ES"/>
        </w:rPr>
      </w:pPr>
    </w:p>
    <w:p w14:paraId="64D02AC7" w14:textId="21060C68" w:rsidR="00E335F1" w:rsidRDefault="00E335F1" w:rsidP="00E637D8">
      <w:pPr>
        <w:rPr>
          <w:lang w:val="gl-ES"/>
        </w:rPr>
      </w:pPr>
    </w:p>
    <w:p w14:paraId="0016ABC8" w14:textId="00C8BB67" w:rsidR="00E335F1" w:rsidRDefault="00E335F1" w:rsidP="00E637D8">
      <w:pPr>
        <w:rPr>
          <w:lang w:val="gl-ES"/>
        </w:rPr>
      </w:pPr>
    </w:p>
    <w:p w14:paraId="2FCA042F" w14:textId="740F552F" w:rsidR="00E335F1" w:rsidRDefault="00E335F1" w:rsidP="00E637D8">
      <w:pPr>
        <w:rPr>
          <w:lang w:val="gl-ES"/>
        </w:rPr>
      </w:pPr>
    </w:p>
    <w:p w14:paraId="0B43D35E" w14:textId="44106C94" w:rsidR="00E335F1" w:rsidRDefault="00E335F1" w:rsidP="00E637D8">
      <w:pPr>
        <w:rPr>
          <w:lang w:val="gl-ES"/>
        </w:rPr>
      </w:pPr>
    </w:p>
    <w:p w14:paraId="452242C8" w14:textId="4E68C467" w:rsidR="00E335F1" w:rsidRDefault="00E335F1" w:rsidP="00E637D8">
      <w:pPr>
        <w:rPr>
          <w:lang w:val="gl-ES"/>
        </w:rPr>
      </w:pPr>
    </w:p>
    <w:p w14:paraId="244383C7" w14:textId="6E2C64B3" w:rsidR="00E335F1" w:rsidRDefault="00E335F1" w:rsidP="00E637D8">
      <w:pPr>
        <w:rPr>
          <w:lang w:val="gl-ES"/>
        </w:rPr>
      </w:pPr>
    </w:p>
    <w:p w14:paraId="382010AD" w14:textId="412C9B2F" w:rsidR="00E335F1" w:rsidRDefault="00E335F1" w:rsidP="00E637D8">
      <w:pPr>
        <w:rPr>
          <w:lang w:val="gl-ES"/>
        </w:rPr>
      </w:pPr>
    </w:p>
    <w:p w14:paraId="674A27D9" w14:textId="22E79E81" w:rsidR="00E335F1" w:rsidRDefault="00E335F1" w:rsidP="00E637D8">
      <w:pPr>
        <w:rPr>
          <w:lang w:val="gl-ES"/>
        </w:rPr>
      </w:pPr>
    </w:p>
    <w:p w14:paraId="2AB87935" w14:textId="020E9E87" w:rsidR="00E335F1" w:rsidRDefault="00E335F1" w:rsidP="00E637D8">
      <w:pPr>
        <w:rPr>
          <w:lang w:val="gl-ES"/>
        </w:rPr>
      </w:pPr>
    </w:p>
    <w:p w14:paraId="05E46455" w14:textId="25E9C8B4" w:rsidR="00E335F1" w:rsidRDefault="00E335F1" w:rsidP="00E637D8">
      <w:pPr>
        <w:rPr>
          <w:lang w:val="gl-ES"/>
        </w:rPr>
      </w:pPr>
    </w:p>
    <w:p w14:paraId="14C5783A" w14:textId="76A2014D" w:rsidR="00E335F1" w:rsidRDefault="00E335F1" w:rsidP="00E637D8">
      <w:pPr>
        <w:rPr>
          <w:lang w:val="gl-ES"/>
        </w:rPr>
      </w:pPr>
    </w:p>
    <w:p w14:paraId="4018E052" w14:textId="156276E5" w:rsidR="00E335F1" w:rsidRDefault="00E335F1" w:rsidP="00E637D8">
      <w:pPr>
        <w:rPr>
          <w:lang w:val="gl-ES"/>
        </w:rPr>
      </w:pPr>
    </w:p>
    <w:p w14:paraId="7D77DF24" w14:textId="7AB871DE" w:rsidR="00E335F1" w:rsidRDefault="00E335F1" w:rsidP="00E637D8">
      <w:pPr>
        <w:rPr>
          <w:lang w:val="gl-ES"/>
        </w:rPr>
      </w:pPr>
    </w:p>
    <w:p w14:paraId="10F5535A" w14:textId="2E8B675B" w:rsidR="00E335F1" w:rsidRDefault="00E335F1" w:rsidP="00E637D8">
      <w:pPr>
        <w:rPr>
          <w:lang w:val="gl-ES"/>
        </w:rPr>
      </w:pPr>
    </w:p>
    <w:p w14:paraId="3508E8B9" w14:textId="77777777" w:rsidR="00E335F1" w:rsidRPr="001A7FE5" w:rsidRDefault="00E335F1" w:rsidP="00E637D8">
      <w:pPr>
        <w:rPr>
          <w:lang w:val="gl-ES"/>
        </w:rPr>
      </w:pPr>
    </w:p>
    <w:p w14:paraId="29FB785A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7" w:name="_Toc198814051"/>
      <w:r w:rsidRPr="001A7FE5">
        <w:rPr>
          <w:lang w:val="gl-ES"/>
        </w:rPr>
        <w:lastRenderedPageBreak/>
        <w:t>Carga de Datos Inicial</w:t>
      </w:r>
      <w:bookmarkEnd w:id="7"/>
    </w:p>
    <w:p w14:paraId="2F44E159" w14:textId="0A9C41C5" w:rsidR="00A86400" w:rsidRDefault="00A86400" w:rsidP="00A86400">
      <w:pPr>
        <w:rPr>
          <w:lang w:val="gl-ES"/>
        </w:rPr>
      </w:pPr>
    </w:p>
    <w:p w14:paraId="4457F76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Equipos</w:t>
      </w:r>
    </w:p>
    <w:p w14:paraId="7DBAC0A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Equipo (id, nombre, pais, color, sede_principal, director_equipo, año_fundacion, logo_url) VALUES</w:t>
      </w:r>
    </w:p>
    <w:p w14:paraId="007E5E4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'Red Bull Racing', 'Austria', 'Azul', 'Milton Keynes', 'Christian Horner', 2005, 'https://logo.url/redbull.png'),</w:t>
      </w:r>
    </w:p>
    <w:p w14:paraId="0AF4855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'Mercedes-AMG Petronas', 'Alemania', 'Plateado', 'Brackley', 'Toto Wolff', 2010, 'https://logo.url/mercedes.png'),</w:t>
      </w:r>
    </w:p>
    <w:p w14:paraId="61AB49F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'Scuderia Ferrari', 'Italia', 'Rojo', 'Maranello', 'Frédéric Vasseur', 1950, 'https://logo.url/ferrari.png'),</w:t>
      </w:r>
    </w:p>
    <w:p w14:paraId="03428B4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'McLaren F1 Team', 'Reino Unido', 'Naranja', 'Woking', 'Andrea Stella', 1963, 'https://logo.url/mclaren.png'),</w:t>
      </w:r>
    </w:p>
    <w:p w14:paraId="2AE4DCA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'Aston Martin Aramco', 'Reino Unido', 'Verde', 'Silverstone', 'Mike Krack', 2021, 'https://logo.url/astonmartin.png'),</w:t>
      </w:r>
    </w:p>
    <w:p w14:paraId="28F2F58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'Alpine F1 Team', 'Francia', 'Azul', 'Enstone', 'Bruno Famin', 2021, 'https://logo.url/alpine.png'),</w:t>
      </w:r>
    </w:p>
    <w:p w14:paraId="0BC1FF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'Williams Racing', 'Reino Unido', 'Azul', 'Grove', 'James Vowles', 1977, 'https://logo.url/williams.png'),</w:t>
      </w:r>
    </w:p>
    <w:p w14:paraId="2C6A37D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'Visa Cash App RB', 'Italia', 'Rojo', 'Faenza', 'Laurent Mekies', 2024, 'https://logo.url/vcarb.png'),</w:t>
      </w:r>
    </w:p>
    <w:p w14:paraId="01ECAA5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'Haas F1 Team', 'EE.UU.', 'Blanco', 'Kannapolis', 'Ayao Komatsu', 2016, 'https://logo.url/haas.png'),</w:t>
      </w:r>
    </w:p>
    <w:p w14:paraId="6F4F9BC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'Stake F1 Team Kick Sauber', 'Suiza', 'Negro', 'Hinwil', 'Alessandro Alunni Bravi', 2024, 'https://logo.url/sauber.png');</w:t>
      </w:r>
    </w:p>
    <w:p w14:paraId="5C1808C5" w14:textId="7397BBF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13A1F8" w14:textId="4F395E7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E9DDFC" w14:textId="34F5F5D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E45AFF" w14:textId="0583BD1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F99D4E" w14:textId="6814888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C6C961" w14:textId="432897B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51C6C4" w14:textId="6742FAE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FA08ED8" w14:textId="1D94B1E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C7A0F62" w14:textId="21AD175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653E73" w14:textId="2F196D1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7ABE6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115587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Pilotos </w:t>
      </w:r>
    </w:p>
    <w:p w14:paraId="4AF094F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Piloto (id, nombre, abreviatura, nacionalidad, altura, peso, fecha_nacimiento, numero_licencia, foto_url) VALUES</w:t>
      </w:r>
    </w:p>
    <w:p w14:paraId="0A8FB49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'Max Verstappen', 'VER', 'Países Bajos', 1.81, 72, '1997-09-30', 'VER123', 'https://foto.url/verstappen.jpg'),</w:t>
      </w:r>
    </w:p>
    <w:p w14:paraId="46104ED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'Sergio Pérez', 'PER', 'México', 1.73, 63, '1990-01-26', 'PER123', 'https://foto.url/perez.jpg'),</w:t>
      </w:r>
    </w:p>
    <w:p w14:paraId="7AAE42B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'Lewis Hamilton', 'HAM', 'Reino Unido', 1.74, 68, '1985-01-07', 'HAM123', 'https://foto.url/hamilton.jpg'),</w:t>
      </w:r>
    </w:p>
    <w:p w14:paraId="0A4306F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'George Russell', 'RUS', 'Reino Unido', 1.85, 70, '1998-02-15', 'RUS123', 'https://foto.url/russell.jpg'),</w:t>
      </w:r>
    </w:p>
    <w:p w14:paraId="486EA4C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'Charles Leclerc', 'LEC', 'Mónaco', 1.80, 69, '1997-10-16', 'LEC123', 'https://foto.url/leclerc.jpg'),</w:t>
      </w:r>
    </w:p>
    <w:p w14:paraId="57B3E32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'Carlos Sainz', 'SAI', 'España', 1.78, 67, '1994-09-01', 'SAI123', 'https://foto.url/sainz.jpg'),</w:t>
      </w:r>
    </w:p>
    <w:p w14:paraId="2B1DEA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'Lando Norris', 'NOR', 'Reino Unido', 1.76, 68, '1999-11-13', 'NOR123', 'https://foto.url/norris.jpg'),</w:t>
      </w:r>
    </w:p>
    <w:p w14:paraId="35BAAF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'Oscar Piastri', 'PIA', 'Australia', 1.78, 68, '2001-04-06', 'PIA123', 'https://foto.url/piastri.jpg'),</w:t>
      </w:r>
    </w:p>
    <w:p w14:paraId="55E240A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'Fernando Alonso', 'ALO', 'España', 1.71, 68, '1981-07-29', 'ALO123', 'https://foto.url/alonso.jpg'),</w:t>
      </w:r>
    </w:p>
    <w:p w14:paraId="63D64F8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'Lance Stroll', 'STR', 'Canadá', 1.82, 70, '1998-10-29', 'STR123', 'https://foto.url/stroll.jpg'),</w:t>
      </w:r>
    </w:p>
    <w:p w14:paraId="2FB5F59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'Esteban Ocon', 'OCO', 'Francia', 1.86, 66, '1996-09-17', 'OCO123', 'https://foto.url/ocon.jpg'),</w:t>
      </w:r>
    </w:p>
    <w:p w14:paraId="729B6BE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'Pierre Gasly', 'GAS', 'Francia', 1.77, 70, '1996-02-07', 'GAS123', 'https://foto.url/gasly.jpg'),</w:t>
      </w:r>
    </w:p>
    <w:p w14:paraId="4F86A89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'Alexander Albon', 'ALB', 'Tailandia', 1.86, 74, '1996-03-23', 'ALB123', 'https://foto.url/albon.jpg'),</w:t>
      </w:r>
    </w:p>
    <w:p w14:paraId="7BFFCEC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'Logan Sargeant', 'SAR', 'EE.UU.', 1.81, 71, '2000-12-31', 'SAR123', 'https://foto.url/sargeant.jpg'),</w:t>
      </w:r>
    </w:p>
    <w:p w14:paraId="1FAC7B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'Yuki Tsunoda', 'TSU', 'Japón', 1.59, 54, '2000-05-11', 'TSU123', 'https://foto.url/tsunoda.jpg'),</w:t>
      </w:r>
    </w:p>
    <w:p w14:paraId="36FDD03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'Daniel Ricciardo', 'RIC', 'Australia', 1.80, 66, '1989-07-01', 'RIC123', 'https://foto.url/ricciardo.jpg'),</w:t>
      </w:r>
    </w:p>
    <w:p w14:paraId="42291B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'Kevin Magnussen', 'MAG', 'Dinamarca', 1.74, 68, '1992-10-05', 'MAG123', 'https://foto.url/magnussen.jpg'),</w:t>
      </w:r>
    </w:p>
    <w:p w14:paraId="3E10073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'Nico Hülkenberg', 'HUL', 'Alemania', 1.84, 74, '1987-08-19', 'HUL123', 'https://foto.url/hulkenberg.jpg'),</w:t>
      </w:r>
    </w:p>
    <w:p w14:paraId="07F09D8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(19, 'Valtteri Bottas', 'BOT', 'Finlandia', 1.73, 69, '1989-08-28', 'BOT123', 'https://foto.url/bottas.jpg'),</w:t>
      </w:r>
    </w:p>
    <w:p w14:paraId="34D8C6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'Zhou Guanyu', 'ZHO', 'China', 1.75, 70, '1999-05-30', 'ZHO123', 'https://foto.url/zhou.jpg');</w:t>
      </w:r>
    </w:p>
    <w:p w14:paraId="24719E0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5C9400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Temporada</w:t>
      </w:r>
    </w:p>
    <w:p w14:paraId="04AAF8B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Temporada (id, año, idPilotoGANADOR, idEquipoGANADOR) VALUES</w:t>
      </w:r>
    </w:p>
    <w:p w14:paraId="2E1404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2024, 1, 1);</w:t>
      </w:r>
    </w:p>
    <w:p w14:paraId="50F41CE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05F4A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-- CocheTemporada </w:t>
      </w:r>
    </w:p>
    <w:p w14:paraId="3F888F7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CocheTemporada (id, nombre, motor, idEquipo, idTemporada, especificaciones_tecnicas, peso_coche, potencia) VALUES</w:t>
      </w:r>
    </w:p>
    <w:p w14:paraId="74F5141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'RB20', 'Honda RBPTH001', 1, 1, 'Chasis RB20', 798, 1050),</w:t>
      </w:r>
    </w:p>
    <w:p w14:paraId="7911596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'W15', 'Mercedes-AMG F1 M15 E Performance', 2, 1, 'Chasis W15', 798, 1050),</w:t>
      </w:r>
    </w:p>
    <w:p w14:paraId="299EA49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'SF-24', 'Ferrari 066/10', 3, 1, 'Chasis SF-24', 798, 1050),</w:t>
      </w:r>
    </w:p>
    <w:p w14:paraId="461D4AA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'MCL38', 'Mercedes', 4, 1, 'Chasis MCL38', 798, 1050),</w:t>
      </w:r>
    </w:p>
    <w:p w14:paraId="6CC52C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'AMR24', 'Mercedes', 5, 1, 'Chasis AMR24', 798, 1050),</w:t>
      </w:r>
    </w:p>
    <w:p w14:paraId="6357692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'A524', 'Renault', 6, 1, 'Chasis A524', 798, 1050),</w:t>
      </w:r>
    </w:p>
    <w:p w14:paraId="2B6A375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'FW46', 'Mercedes', 7, 1, 'Chasis FW46', 798, 1050),</w:t>
      </w:r>
    </w:p>
    <w:p w14:paraId="24DAD31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'VCARB 01', 'Honda RBPT', 8, 1, 'Chasis VCARB 01', 798, 1050),</w:t>
      </w:r>
    </w:p>
    <w:p w14:paraId="79E0C6D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'VF-24', 'Ferrari', 9, 1, 'Chasis VF-24', 798, 1050),</w:t>
      </w:r>
    </w:p>
    <w:p w14:paraId="3F38E36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'C44', 'Ferrari', 10, 1, 'Chasis C44', 798, 1050);</w:t>
      </w:r>
    </w:p>
    <w:p w14:paraId="04788A03" w14:textId="68E683D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E5C27C4" w14:textId="606E7C8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9ACC188" w14:textId="43893A8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2960DE8" w14:textId="51A022B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61CC57" w14:textId="4DE8CCA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FFA1C4" w14:textId="47EDD58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A24DF6E" w14:textId="439C347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9560DE" w14:textId="2FB201D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FE2D43" w14:textId="641B431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4E9F52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53534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PilotoTemporadaEquipo </w:t>
      </w:r>
    </w:p>
    <w:p w14:paraId="5AAEC1D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PilotoTemporadaEquipo (idTemporada, idPiloto, idEquipo, idCocheTemporada, numeroCoche) VALUES</w:t>
      </w:r>
    </w:p>
    <w:p w14:paraId="7D4FBA1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1, 1, 1, 1),  </w:t>
      </w:r>
    </w:p>
    <w:p w14:paraId="76A2BB6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2, 1, 1, 11),  </w:t>
      </w:r>
    </w:p>
    <w:p w14:paraId="5BFD31E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3, 2, 2, 44),  </w:t>
      </w:r>
    </w:p>
    <w:p w14:paraId="1B70DED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4, 2, 2, 63), </w:t>
      </w:r>
    </w:p>
    <w:p w14:paraId="54208E4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5, 3, 3, 16), </w:t>
      </w:r>
    </w:p>
    <w:p w14:paraId="7FFE326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6, 3, 3, 55),  </w:t>
      </w:r>
    </w:p>
    <w:p w14:paraId="55E0444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7, 4, 4, 4),   </w:t>
      </w:r>
    </w:p>
    <w:p w14:paraId="17A82DB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8, 4, 4, 81),  </w:t>
      </w:r>
    </w:p>
    <w:p w14:paraId="29EF6C4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9, 5, 5, 14),  </w:t>
      </w:r>
    </w:p>
    <w:p w14:paraId="61189CC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10, 5, 5, 18), </w:t>
      </w:r>
    </w:p>
    <w:p w14:paraId="0842793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11, 6, 6, 31), </w:t>
      </w:r>
    </w:p>
    <w:p w14:paraId="793142C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12, 6, 6, 10), </w:t>
      </w:r>
    </w:p>
    <w:p w14:paraId="71DB48D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13, 7, 7, 23), </w:t>
      </w:r>
    </w:p>
    <w:p w14:paraId="0486793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14, 7, 7, 2),  </w:t>
      </w:r>
    </w:p>
    <w:p w14:paraId="35E3DD8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15, 8, 8, 22), </w:t>
      </w:r>
    </w:p>
    <w:p w14:paraId="01B5B17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16, 8, 8, 3),  </w:t>
      </w:r>
    </w:p>
    <w:p w14:paraId="326642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17, 9, 9, 20), </w:t>
      </w:r>
    </w:p>
    <w:p w14:paraId="180C56E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18, 9, 9, 27), </w:t>
      </w:r>
    </w:p>
    <w:p w14:paraId="2C6ED57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19, 10, 10, 77), </w:t>
      </w:r>
    </w:p>
    <w:p w14:paraId="32FF8E72" w14:textId="1E6F395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20, 10, 10, 24); </w:t>
      </w:r>
    </w:p>
    <w:p w14:paraId="2BF81D85" w14:textId="6891396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6540634" w14:textId="007EADF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6E3C11B" w14:textId="3A73F86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E0CA933" w14:textId="16C3C06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EB7FB37" w14:textId="232D4CB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E5CDE6" w14:textId="5A189ED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934180" w14:textId="1544B4B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D511C5" w14:textId="141764C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081A7D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0873F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Circuitos </w:t>
      </w:r>
    </w:p>
    <w:p w14:paraId="0C54DE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Circuito (id, nombre, localizacion, pais, kilometros, numero_vueltas, record_vuelta, tipo_circuito, longitud_pit_lane) VALUES</w:t>
      </w:r>
    </w:p>
    <w:p w14:paraId="2EDB9D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'Bahrain International Circuit', 'Sakhir', 'Baréin', 5.412, 57, '1:31.447', 'Permanente', 420.0),</w:t>
      </w:r>
    </w:p>
    <w:p w14:paraId="3A293F0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'Jeddah Street Circuit', 'Jeddah', 'Arabia Saudita', 6.174, 50, '1:30.734', 'Callejero', 430.0),</w:t>
      </w:r>
    </w:p>
    <w:p w14:paraId="5B63E98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'Albert Park Circuit', 'Melbourne', 'Australia', 5.303, 58, '1:20.260', 'Semi-permanente', 410.0);</w:t>
      </w:r>
    </w:p>
    <w:p w14:paraId="2302AEC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F877E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Gran Premio</w:t>
      </w:r>
    </w:p>
    <w:p w14:paraId="2F1D218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GranPremio (id, nombreGranPremio, idTemporada, idCircuito, fecha, clima, hora_inicio, vueltas_completadas, estado) VALUES</w:t>
      </w:r>
    </w:p>
    <w:p w14:paraId="0B9B0F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'Gran Premio de Baréin', 1, 1, '2024-03-03', 'Soleado', '15:00:00', 57, 'Finalizado'),</w:t>
      </w:r>
    </w:p>
    <w:p w14:paraId="569B7B9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'Gran Premio de Arabia Saudita', 1, 2, '2024-03-10', 'Nublado', '17:00:00', 50, 'Finalizado'),</w:t>
      </w:r>
    </w:p>
    <w:p w14:paraId="25E155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'Gran Premio de Australia', 1, 3, '2024-03-17', 'Lluvia', '14:00:00', 58, 'Finalizado');</w:t>
      </w:r>
    </w:p>
    <w:p w14:paraId="5089B875" w14:textId="6911C25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95A7E5E" w14:textId="4FAEBD6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A50FC6" w14:textId="405B2CB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4CE759F" w14:textId="7F82F6C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E421BF7" w14:textId="2937AD5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00ED6B" w14:textId="36A0F86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66CC7A" w14:textId="7ABF599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9DC8D3C" w14:textId="3D23040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5F249E" w14:textId="740C763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D2044B9" w14:textId="79F922C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5B8279F" w14:textId="64D4FE5D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2F1C70" w14:textId="5C62C8A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4B9ACCD" w14:textId="72271C6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1794C6B" w14:textId="05759D4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C1FA90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E76325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Clasificacion Piloto</w:t>
      </w:r>
    </w:p>
    <w:p w14:paraId="277581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ClasificacionPiloto (id, idTemporada, idPiloto, posicion, puntos) VALUES</w:t>
      </w:r>
    </w:p>
    <w:p w14:paraId="61F511A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1, 390),</w:t>
      </w:r>
    </w:p>
    <w:p w14:paraId="11B399A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3, 2, 320),</w:t>
      </w:r>
    </w:p>
    <w:p w14:paraId="3219540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5, 3, 270),</w:t>
      </w:r>
    </w:p>
    <w:p w14:paraId="10BAA17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1, 6, 4, 210),</w:t>
      </w:r>
    </w:p>
    <w:p w14:paraId="62D1EA5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1, 2, 5, 190),</w:t>
      </w:r>
    </w:p>
    <w:p w14:paraId="2A16D7D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1, 4, 6, 160),</w:t>
      </w:r>
    </w:p>
    <w:p w14:paraId="4963A96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1, 7, 7, 130),</w:t>
      </w:r>
    </w:p>
    <w:p w14:paraId="0F669AC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1, 8, 8, 110),</w:t>
      </w:r>
    </w:p>
    <w:p w14:paraId="6E4C8D4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1, 9, 9, 90),</w:t>
      </w:r>
    </w:p>
    <w:p w14:paraId="09D48D2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1, 11, 10, 80),</w:t>
      </w:r>
    </w:p>
    <w:p w14:paraId="3A36BE3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1, 12, 11, 75),</w:t>
      </w:r>
    </w:p>
    <w:p w14:paraId="612D448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1, 13, 12, 60),</w:t>
      </w:r>
    </w:p>
    <w:p w14:paraId="20AA365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1, 14, 13, 50),</w:t>
      </w:r>
    </w:p>
    <w:p w14:paraId="3CF2D4B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1, 15, 14, 45),</w:t>
      </w:r>
    </w:p>
    <w:p w14:paraId="4AD80E2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1, 16, 15, 40),</w:t>
      </w:r>
    </w:p>
    <w:p w14:paraId="5DA4EB6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1, 17, 16, 30),</w:t>
      </w:r>
    </w:p>
    <w:p w14:paraId="1AE7AF7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1, 18, 17, 25),</w:t>
      </w:r>
    </w:p>
    <w:p w14:paraId="4542B13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1, 19, 18, 20),</w:t>
      </w:r>
    </w:p>
    <w:p w14:paraId="2A96183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(19, 1, 20, 19, 15),</w:t>
      </w:r>
    </w:p>
    <w:p w14:paraId="5B2B28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1, 10, 20, 10);</w:t>
      </w:r>
    </w:p>
    <w:p w14:paraId="21B7FE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984920" w14:textId="35A42B2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18B7E1" w14:textId="2D5339D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CDE8D66" w14:textId="30E366E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EEFBF01" w14:textId="6E7F525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586D0AA" w14:textId="3FFFC36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F72DDD" w14:textId="12A7580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E87E66" w14:textId="4A45ECF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9FA3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F3A25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Clasificacion EQuipo</w:t>
      </w:r>
    </w:p>
    <w:p w14:paraId="64BE317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ClasificacionEquipo (id, idTemporada, idEquipo, posicion, puntos) VALUES</w:t>
      </w:r>
    </w:p>
    <w:p w14:paraId="6F7B72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1, 580),</w:t>
      </w:r>
    </w:p>
    <w:p w14:paraId="6DE55A8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2, 2, 530),</w:t>
      </w:r>
    </w:p>
    <w:p w14:paraId="12CF54A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3, 3, 470),</w:t>
      </w:r>
    </w:p>
    <w:p w14:paraId="36EF29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1, 4, 4, 360),</w:t>
      </w:r>
    </w:p>
    <w:p w14:paraId="100B075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1, 5, 5, 300),</w:t>
      </w:r>
    </w:p>
    <w:p w14:paraId="1224D78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1, 6, 6, 260),</w:t>
      </w:r>
    </w:p>
    <w:p w14:paraId="2A6DA1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1, 7, 7, 210),</w:t>
      </w:r>
    </w:p>
    <w:p w14:paraId="4ADB5E9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1, 8, 8, 180),</w:t>
      </w:r>
    </w:p>
    <w:p w14:paraId="5CC87B7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1, 9, 9, 120),</w:t>
      </w:r>
    </w:p>
    <w:p w14:paraId="1234FE9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1, 10, 10, 90);</w:t>
      </w:r>
    </w:p>
    <w:p w14:paraId="16188EFA" w14:textId="425ECFC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A559B19" w14:textId="512BE27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9B43D9" w14:textId="2E86AF2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FFA4467" w14:textId="3F1F306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91E678" w14:textId="3A4362C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6308C29" w14:textId="4F7DD90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FB12F2" w14:textId="2012930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9E2C9D" w14:textId="66222CB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8198234" w14:textId="15A4E10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15A9998" w14:textId="3BC34F4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EC6638A" w14:textId="2BE576C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D0B963A" w14:textId="608EFD4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898185C" w14:textId="2DEB73C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C4E0B9" w14:textId="67EDEDB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DC5CE37" w14:textId="1884DF1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6E1C70" w14:textId="6745D44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CEE38C1" w14:textId="5A04397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1CDBFF" w14:textId="4130C31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D6B4D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731BA4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ResultadosGranPRemio</w:t>
      </w:r>
    </w:p>
    <w:p w14:paraId="59C4FFA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ResultadoGranPremio </w:t>
      </w:r>
    </w:p>
    <w:p w14:paraId="758F8D4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(id, idGranPremio, idPiloto, idEquipo, posicion, tiempo_total, mejor_vuelta, vuelta_mejor_vuelta, obtuvo_punto_vuelta_rapida, paradas_box, estado_final) VALUES</w:t>
      </w:r>
    </w:p>
    <w:p w14:paraId="1F2C4CD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1, 1, '01:30:00', '01:31.000', 40, TRUE, 2, 'Finalizó'),</w:t>
      </w:r>
    </w:p>
    <w:p w14:paraId="018D933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3, 2, 2, '01:30:15', '01:31.200', 42, FALSE, 3, 'Finalizó'),</w:t>
      </w:r>
    </w:p>
    <w:p w14:paraId="2F55E2D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5, 3, 3, '01:30:30', '01:31.500', 45, FALSE, 2, 'Finalizó'),</w:t>
      </w:r>
    </w:p>
    <w:p w14:paraId="0CEC835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1, 6, 3, 4, '01:31:10', '01:31.800', 38, FALSE, 2, 'Finalizó'),</w:t>
      </w:r>
    </w:p>
    <w:p w14:paraId="6876694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1, 2, 1, 5, '01:31:40', '01:32.000', 44, FALSE, 3, 'Finalizó'),</w:t>
      </w:r>
    </w:p>
    <w:p w14:paraId="21B2408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1, 4, 2, 6, '01:32:10', '01:32.200', 39, FALSE, 3, 'Finalizó'),</w:t>
      </w:r>
    </w:p>
    <w:p w14:paraId="4E62F2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1, 7, 4, 7, '01:32:45', '01:32.500', 40, FALSE, 3, 'Finalizó'),</w:t>
      </w:r>
    </w:p>
    <w:p w14:paraId="44EB049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1, 8, 4, 8, '01:33:20', '01:32.700', 41, FALSE, 2, 'Finalizó'),</w:t>
      </w:r>
    </w:p>
    <w:p w14:paraId="071B710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1, 9, 5, 9, '01:33:50', '01:33.000', 43, FALSE, 2, 'Finalizó'),</w:t>
      </w:r>
    </w:p>
    <w:p w14:paraId="42CC6D3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1, 11, 6, 10, '01:34:15', '01:33.300', 42, FALSE, 2, 'Finalizó'),</w:t>
      </w:r>
    </w:p>
    <w:p w14:paraId="3786B5F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1, 10, 5, 11, '01:34:40', '01:33.600', 46, FALSE, 3, 'Finalizó'),</w:t>
      </w:r>
    </w:p>
    <w:p w14:paraId="4600910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1, 12, 6, 12, '01:35:05', '01:33.800', 47, FALSE, 3, 'Finalizó'),</w:t>
      </w:r>
    </w:p>
    <w:p w14:paraId="1EC8F63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1, 13, 7, 13, '01:35:30', '01:34.000', 48, FALSE, 2, 'Finalizó'),</w:t>
      </w:r>
    </w:p>
    <w:p w14:paraId="1E9A5DB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1, 14, 7, 14, '01:35:55', '01:34.200', 49, FALSE, 2, 'Finalizó'),</w:t>
      </w:r>
    </w:p>
    <w:p w14:paraId="2309349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1, 15, 8, 15, '01:36:20', '01:34.400', 50, FALSE, 2, 'Finalizó'),</w:t>
      </w:r>
    </w:p>
    <w:p w14:paraId="3333E7F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1, 16, 8, 16, '01:36:45', '01:34.600', 51, FALSE, 2, 'Finalizó'),</w:t>
      </w:r>
    </w:p>
    <w:p w14:paraId="6956B76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1, 17, 9, 17, '01:37:10', '01:34.800', 52, FALSE, 3, 'Finalizó'),</w:t>
      </w:r>
    </w:p>
    <w:p w14:paraId="3EC7185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1, 18, 9, 18, '01:37:35', '01:35.000', 53, FALSE, 3, 'Finalizó'),</w:t>
      </w:r>
    </w:p>
    <w:p w14:paraId="76FD188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(19, 1, 19, 10, 19, '01:38:00', '01:35.200', 54, FALSE, 2, 'Finalizó'),</w:t>
      </w:r>
    </w:p>
    <w:p w14:paraId="66A3780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1, 20, 10, 20, '01:38:25', '01:35.400', 55, FALSE, 2, 'Finalizó'),</w:t>
      </w:r>
    </w:p>
    <w:p w14:paraId="2840247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(21, 2, 3, 2, 1, '01:35:00', '01:30.700', 33, TRUE, 2, 'Finalizó'),</w:t>
      </w:r>
    </w:p>
    <w:p w14:paraId="3FC3E2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(22, 2, 1, 1, 2, '01:35:10', '01:30.900', 35, FALSE, 3, 'Finalizó'),</w:t>
      </w:r>
    </w:p>
    <w:p w14:paraId="58D3C50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(23, 2, 6, 3, 3, '01:35:25', '01:31.100', 32, FALSE, 2, 'Finalizó'),</w:t>
      </w:r>
    </w:p>
    <w:p w14:paraId="4F3A50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(24, 2, 5, 3, 4, '01:35:40', '01:31.300', 34, FALSE, 3, 'Finalizó'),</w:t>
      </w:r>
    </w:p>
    <w:p w14:paraId="0B235FE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(25, 2, 4, 2, 5, '01:36:00', '01:31.600', 36, FALSE, 2, 'Finalizó'),</w:t>
      </w:r>
    </w:p>
    <w:p w14:paraId="67234E0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(26, 2, 2, 1, 6, '01:36:20', '01:31.900', 37, FALSE, 3, 'Finalizó'),</w:t>
      </w:r>
    </w:p>
    <w:p w14:paraId="507446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(27, 2, 7, 4, 7, '01:36:45', '01:32.100', 38, FALSE, 3, 'Finalizó'),</w:t>
      </w:r>
    </w:p>
    <w:p w14:paraId="17C035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(28, 2, 8, 4, 8, '01:37:05', '01:32.400', 39, FALSE, 2, 'Finalizó'),</w:t>
      </w:r>
    </w:p>
    <w:p w14:paraId="43D9C2A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(29, 2, 9, 5, 9, '01:37:30', '01:32.700', 40, FALSE, 2, 'Finalizó'),</w:t>
      </w:r>
    </w:p>
    <w:p w14:paraId="140DC00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(30, 2, 11, 6, 10, '01:37:55', '01:33.000', 41, FALSE, 3, 'Finalizó'),</w:t>
      </w:r>
    </w:p>
    <w:p w14:paraId="6E8CEFA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(31, 2, 10, 5, 11, '01:38:20', '01:33.300', 42, FALSE, 2, 'Finalizó'),</w:t>
      </w:r>
    </w:p>
    <w:p w14:paraId="2FD310C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(32, 2, 12, 6, 12, '01:38:45', '01:33.600', 43, FALSE, 3, 'Finalizó'),</w:t>
      </w:r>
    </w:p>
    <w:p w14:paraId="4F3812E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(33, 2, 13, 7, 13, '01:39:10', '01:33.900', 44, FALSE, 2, 'Finalizó'),</w:t>
      </w:r>
    </w:p>
    <w:p w14:paraId="353971D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(34, 2, 14, 7, 14, '01:39:35', '01:34.200', 45, FALSE, 2, 'Finalizó'),</w:t>
      </w:r>
    </w:p>
    <w:p w14:paraId="77D0599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(35, 2, 15, 8, 15, '01:40:00', '01:34.500', 46, FALSE, 2, 'Finalizó'),</w:t>
      </w:r>
    </w:p>
    <w:p w14:paraId="0F09903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(36, 2, 16, 8, 16, '01:40:25', '01:34.800', 47, FALSE, 3, 'Finalizó'),</w:t>
      </w:r>
    </w:p>
    <w:p w14:paraId="7CEEFE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(37, 2, 17, 9, 17, '01:40:50', '01:35.100', 48, FALSE, 2, 'Finalizó'),</w:t>
      </w:r>
    </w:p>
    <w:p w14:paraId="77B4B03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(38, 2, 18, 9, 18, '01:41:15', '01:35.400', 49, FALSE, 3, 'Finalizó'),</w:t>
      </w:r>
    </w:p>
    <w:p w14:paraId="69D9FE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(39, 2, 19, 10, 19, '01:41:40', '01:35.700', 50, FALSE, 2, 'Finalizó'),</w:t>
      </w:r>
    </w:p>
    <w:p w14:paraId="6B04AB4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(40, 2, 20, 10, 20, '01:42:05', '01:36.000', 51, FALSE, 3, 'Finalizó'),</w:t>
      </w:r>
    </w:p>
    <w:p w14:paraId="2D2C4AB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(41, 3, 5, 3, 1, '01:25:00', '01:20.100', 20, TRUE, 2, 'Finalizó'),</w:t>
      </w:r>
    </w:p>
    <w:p w14:paraId="173A384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(42, 3, 1, 1, 2, '01:25:15', '01:20.300', 22, FALSE, 3, 'Finalizó'),</w:t>
      </w:r>
    </w:p>
    <w:p w14:paraId="2F8CC1D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(43, 3, 3, 2, 3, '01:25:30', '01:20.500', 21, FALSE, 2, 'Finalizó'),</w:t>
      </w:r>
    </w:p>
    <w:p w14:paraId="45F4759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(44, 3, 6, 3, 4, '01:25:50', '01:20.700', 23, FALSE, 3, 'Finalizó'),</w:t>
      </w:r>
    </w:p>
    <w:p w14:paraId="4E4F4B8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(45, 3, 4, 2, 5, '01:26:10', '01:21.000', 25, FALSE, 2, 'Finalizó'),</w:t>
      </w:r>
    </w:p>
    <w:p w14:paraId="5311BD6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(46, 3, 2, 1, 6, '01:26:30', '01:21.200', 24, FALSE, 3, 'Finalizó'),</w:t>
      </w:r>
    </w:p>
    <w:p w14:paraId="6A9B20A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(47, 3, 7, 4, 7, '01:26:55', '01:21.400', 26, FALSE, 3, 'Finalizó'),</w:t>
      </w:r>
    </w:p>
    <w:p w14:paraId="5C41A95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(48, 3, 8, 4, 8, '01:27:15', '01:21.700', 27, FALSE, 2, 'Finalizó'),</w:t>
      </w:r>
    </w:p>
    <w:p w14:paraId="5E0B8C8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(49, 3, 9, 5, 9, '01:27:40', '01:22.000', 28, FALSE, 2, 'Finalizó'),</w:t>
      </w:r>
    </w:p>
    <w:p w14:paraId="7C1A3FC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(50, 3, 11, 6, 10, '01:28:05', '01:22.300', 29, FALSE, 3, 'Finalizó'),</w:t>
      </w:r>
    </w:p>
    <w:p w14:paraId="160C918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(51, 3, 10, 5, 11, '01:28:30', '01:22.600', 30, FALSE, 2, 'Finalizó'),</w:t>
      </w:r>
    </w:p>
    <w:p w14:paraId="7B36B2F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(52, 3, 12, 6, 12, '01:28:55', '01:22.900', 31, FALSE, 2, 'Finalizó'),</w:t>
      </w:r>
    </w:p>
    <w:p w14:paraId="7C7BA06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(53, 3, 13, 7, 13, '01:29:20', '01:23.200', 32, FALSE, 2, 'Finalizó'),</w:t>
      </w:r>
    </w:p>
    <w:p w14:paraId="2DC5ECD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(54, 3, 14, 7, 14, '01:29:45', '01:23.500', 33, FALSE, 3, 'Finalizó'),</w:t>
      </w:r>
    </w:p>
    <w:p w14:paraId="1D1B77A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(55, 3, 15, 8, 15, '01:30:10', '01:23.800', 34, FALSE, 2, 'Finalizó'),</w:t>
      </w:r>
    </w:p>
    <w:p w14:paraId="41C9239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(56, 3, 16, 8, 16, '01:30:35', '01:24.100', 35, FALSE, 3, 'Finalizó'),</w:t>
      </w:r>
    </w:p>
    <w:p w14:paraId="5C6667D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(57, 3, 17, 9, 17, '01:31:00', '01:24.400', 36, FALSE, 2, 'Finalizó'),</w:t>
      </w:r>
    </w:p>
    <w:p w14:paraId="5FAA67B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(58, 3, 18, 9, 18, '01:31:25', '01:24.700', 37, FALSE, 3, 'Finalizó'),</w:t>
      </w:r>
    </w:p>
    <w:p w14:paraId="275AA63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(59, 3, 19, 10, 19, '01:31:50', '01:25.000', 38, FALSE, 2, 'Finalizó'),</w:t>
      </w:r>
    </w:p>
    <w:p w14:paraId="5BA641D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(60, 3, 20, 10, 20, '01:32:15', '01:25.300', 39, FALSE, 3, 'Finalizó');</w:t>
      </w:r>
    </w:p>
    <w:p w14:paraId="143812F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63B98D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Qualy</w:t>
      </w:r>
    </w:p>
    <w:p w14:paraId="776362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Qualy (idGranPremio, idPiloto, idEquipo, q1, q2, q3, posicion, tipo_clasificacion, condicion_pista) VALUES</w:t>
      </w:r>
    </w:p>
    <w:p w14:paraId="3AC770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'1:30.050', '1:29.800', '1:29.300', 1, 'Clasificación Oficial', 'Seco'),</w:t>
      </w:r>
    </w:p>
    <w:p w14:paraId="1026F22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2, 1, '1:30.900', '1:30.100', '1:29.900', 2, 'Clasificación Oficial', 'Seco'),</w:t>
      </w:r>
    </w:p>
    <w:p w14:paraId="41253F9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3, 2, '1:31.000', '1:30.500', '1:30.100', 3, 'Clasificación Oficial', 'Seco'),</w:t>
      </w:r>
    </w:p>
    <w:p w14:paraId="4D04D0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5, 3, '1:31.200', '1:30.700', '1:30.300', 4, 'Clasificación Oficial', 'Seco'),</w:t>
      </w:r>
    </w:p>
    <w:p w14:paraId="4CAF7BC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4, 2, '1:31.300', '1:30.800', '1:30.400', 5, 'Clasificación Oficial', 'Seco'),</w:t>
      </w:r>
    </w:p>
    <w:p w14:paraId="032BC24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6, 3, '1:31.400', '1:31.000', '1:30.700', 6, 'Clasificación Oficial', 'Seco'),</w:t>
      </w:r>
    </w:p>
    <w:p w14:paraId="40C900D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7, 4, '1:31.600', '1:31.200', '1:30.900', 7, 'Clasificación Oficial', 'Seco'),</w:t>
      </w:r>
    </w:p>
    <w:p w14:paraId="7A32639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8, 4, '1:31.700', '1:31.300', '1:31.000', 8, 'Clasificación Oficial', 'Seco'),</w:t>
      </w:r>
    </w:p>
    <w:p w14:paraId="7A248C9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9, 5, '1:31.800', '1:31.400', '1:31.200', 9, 'Clasificación Oficial', 'Seco'),</w:t>
      </w:r>
    </w:p>
    <w:p w14:paraId="6733A31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10, 5, '1:31.900', '1:31.500', '1:31.300', 10, 'Clasificación Oficial', 'Seco'),</w:t>
      </w:r>
    </w:p>
    <w:p w14:paraId="4303FE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11, 6, '1:32.000', '1:31.700', NULL, 11, 'Clasificación Oficial', 'Seco'),</w:t>
      </w:r>
    </w:p>
    <w:p w14:paraId="0B4FCB7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12, 6, '1:32.100', '1:31.800', NULL, 12, 'Clasificación Oficial', 'Seco'),</w:t>
      </w:r>
    </w:p>
    <w:p w14:paraId="0F3E2A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13, 7, '1:32.200', '1:31.900', NULL, 13, 'Clasificación Oficial', 'Seco'),</w:t>
      </w:r>
    </w:p>
    <w:p w14:paraId="5EEEF51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14, 7, '1:32.300', '1:32.000', NULL, 14, 'Clasificación Oficial', 'Seco'),</w:t>
      </w:r>
    </w:p>
    <w:p w14:paraId="103D242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(1, 15, 8, '1:32.400', '1:32.100', NULL, 15, 'Clasificación Oficial', 'Seco'),</w:t>
      </w:r>
    </w:p>
    <w:p w14:paraId="14A00FB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16, 8, '1:32.500', '1:32.200', NULL, 16, 'Clasificación Oficial', 'Seco'),</w:t>
      </w:r>
    </w:p>
    <w:p w14:paraId="5B87670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17, 9, '1:32.600', NULL, NULL, 17, 'Clasificación Oficial', 'Seco'),</w:t>
      </w:r>
    </w:p>
    <w:p w14:paraId="74891E7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18, 9, '1:32.700', NULL, NULL, 18, 'Clasificación Oficial', 'Seco'),</w:t>
      </w:r>
    </w:p>
    <w:p w14:paraId="4B626C4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19, 10, '1:32.800', NULL, NULL, 19, 'Clasificación Oficial', 'Seco'),</w:t>
      </w:r>
    </w:p>
    <w:p w14:paraId="19E1EBA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20, 10, '1:32.900', NULL, NULL, 20, 'Clasificación Oficial', 'Seco'),</w:t>
      </w:r>
    </w:p>
    <w:p w14:paraId="0B19BD5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3, 2, '1:29.700', '1:29.200', '1:28.800', 1, 'Clasificación Oficial', 'Nublado'),</w:t>
      </w:r>
    </w:p>
    <w:p w14:paraId="7582308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1, '1:29.800', '1:29.300', '1:28.900', 2, 'Clasificación Oficial', 'Nublado'),</w:t>
      </w:r>
    </w:p>
    <w:p w14:paraId="1E8CE7D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5, 3, '1:30.100', '1:29.600', '1:29.100', 3, 'Clasificación Oficial', 'Nublado'),</w:t>
      </w:r>
    </w:p>
    <w:p w14:paraId="1EA7D8F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2, 1, '1:30.400', '1:29.900', '1:29.400', 4, 'Clasificación Oficial', 'Nublado'),</w:t>
      </w:r>
    </w:p>
    <w:p w14:paraId="283A25E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4, 2, '1:30.600', '1:30.000', '1:29.600', 5, 'Clasificación Oficial', 'Nublado'),</w:t>
      </w:r>
    </w:p>
    <w:p w14:paraId="59CC3FD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6, 3, '1:30.800', '1:30.100', '1:29.800', 6, 'Clasificación Oficial', 'Nublado'),</w:t>
      </w:r>
    </w:p>
    <w:p w14:paraId="0BBB0FA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7, 4, '1:31.000', '1:30.300', '1:30.000', 7, 'Clasificación Oficial', 'Nublado'),</w:t>
      </w:r>
    </w:p>
    <w:p w14:paraId="225431A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8, 4, '1:31.100', '1:30.400', '1:30.200', 8, 'Clasificación Oficial', 'Nublado'),</w:t>
      </w:r>
    </w:p>
    <w:p w14:paraId="13012E5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9, 5, '1:31.300', '1:30.600', '1:30.300', 9, 'Clasificación Oficial', 'Nublado'),</w:t>
      </w:r>
    </w:p>
    <w:p w14:paraId="2F5C215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10, 5, '1:31.500', '1:30.800', '1:30.400', 10, 'Clasificación Oficial', 'Nublado'),</w:t>
      </w:r>
    </w:p>
    <w:p w14:paraId="7C78D17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11, 6, '1:31.700', '1:30.900', NULL, 11, 'Clasificación Oficial', 'Nublado'),</w:t>
      </w:r>
    </w:p>
    <w:p w14:paraId="4209870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12, 6, '1:31.800', '1:31.000', NULL, 12, 'Clasificación Oficial', 'Nublado'),</w:t>
      </w:r>
    </w:p>
    <w:p w14:paraId="028E9A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13, 7, '1:31.900', '1:31.100', NULL, 13, 'Clasificación Oficial', 'Nublado'),</w:t>
      </w:r>
    </w:p>
    <w:p w14:paraId="33D269F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(2, 14, 7, '1:32.000', '1:31.300', NULL, 14, 'Clasificación Oficial', 'Nublado'),</w:t>
      </w:r>
    </w:p>
    <w:p w14:paraId="2A393D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15, 8, '1:32.200', '1:31.400', NULL, 15, 'Clasificación Oficial', 'Nublado'),</w:t>
      </w:r>
    </w:p>
    <w:p w14:paraId="7101A3C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16, 8, '1:32.300', '1:31.600', NULL, 16, 'Clasificación Oficial', 'Nublado'),</w:t>
      </w:r>
    </w:p>
    <w:p w14:paraId="66F493E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17, 9, '1:32.500', NULL, NULL, 17, 'Clasificación Oficial', 'Nublado'),</w:t>
      </w:r>
    </w:p>
    <w:p w14:paraId="4FDC09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18, 9, '1:32.600', NULL, NULL, 18, 'Clasificación Oficial', 'Nublado'),</w:t>
      </w:r>
    </w:p>
    <w:p w14:paraId="477385E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19, 10, '1:32.700', NULL, NULL, 19, 'Clasificación Oficial', 'Nublado'),</w:t>
      </w:r>
    </w:p>
    <w:p w14:paraId="35E3E8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20, 10, '1:32.800', NULL, NULL, 20, 'Clasificación Oficial', 'Nublado'),</w:t>
      </w:r>
    </w:p>
    <w:p w14:paraId="0363CED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5, 3, '1:28.900', '1:28.400', '1:28.000', 1, 'Clasificación Oficial', 'Lluvia'),</w:t>
      </w:r>
    </w:p>
    <w:p w14:paraId="2702A21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6, 3, '1:29.100', '1:28.600', '1:28.200', 2, 'Clasificación Oficial', 'Lluvia'),</w:t>
      </w:r>
    </w:p>
    <w:p w14:paraId="2B11F91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1, '1:29.300', '1:28.800', '1:28.400', 3, 'Clasificación Oficial', 'Lluvia'),</w:t>
      </w:r>
    </w:p>
    <w:p w14:paraId="6B8ED1C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3, 2, '1:29.400', '1:29.000', '1:28.700', 4, 'Clasificación Oficial', 'Lluvia'),</w:t>
      </w:r>
    </w:p>
    <w:p w14:paraId="6112D65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4, 2, '1:29.500', '1:29.100', '1:28.800', 5, 'Clasificación Oficial', 'Lluvia'),</w:t>
      </w:r>
    </w:p>
    <w:p w14:paraId="2AB5F55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7, 4, '1:29.600', '1:29.200', '1:28.900', 6, 'Clasificación Oficial', 'Lluvia'),</w:t>
      </w:r>
    </w:p>
    <w:p w14:paraId="2192D33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2, 1, '1:29.700', '1:29.300', '1:29.000', 7, 'Clasificación Oficial', 'Lluvia'),</w:t>
      </w:r>
    </w:p>
    <w:p w14:paraId="18BEBEE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8, 4, '1:29.900', '1:29.400', '1:29.100', 8, 'Clasificación Oficial', 'Lluvia'),</w:t>
      </w:r>
    </w:p>
    <w:p w14:paraId="68AF55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9, 5, '1:30.000', '1:29.500', '1:29.200', 9, 'Clasificación Oficial', 'Lluvia'),</w:t>
      </w:r>
    </w:p>
    <w:p w14:paraId="2980380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10, 5, '1:30.100', '1:29.600', '1:29.300', 10, 'Clasificación Oficial', 'Lluvia'),</w:t>
      </w:r>
    </w:p>
    <w:p w14:paraId="36F2DAC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11, 6, '1:30.200', '1:29.700', NULL, 11, 'Clasificación Oficial', 'Lluvia'),</w:t>
      </w:r>
    </w:p>
    <w:p w14:paraId="1DBF195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12, 6, '1:30.300', '1:29.800', NULL, 12, 'Clasificación Oficial', 'Lluvia'),</w:t>
      </w:r>
    </w:p>
    <w:p w14:paraId="473D23A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(3, 13, 7, '1:30.400', '1:29.900', NULL, 13, 'Clasificación Oficial', 'Lluvia'),</w:t>
      </w:r>
    </w:p>
    <w:p w14:paraId="0F8CDAB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14, 7, '1:30.500', '1:30.000', NULL, 14, 'Clasificación Oficial', 'Lluvia'),</w:t>
      </w:r>
    </w:p>
    <w:p w14:paraId="29AE6DC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15, 8, '1:30.600', '1:30.100', NULL, 15, 'Clasificación Oficial', 'Lluvia'),</w:t>
      </w:r>
    </w:p>
    <w:p w14:paraId="23B71F7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16, 8, '1:30.700', '1:30.200', NULL, 16, 'Clasificación Oficial', 'Lluvia'),</w:t>
      </w:r>
    </w:p>
    <w:p w14:paraId="433F42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17, 9, '1:30.800', NULL, NULL, 17, 'Clasificación Oficial', 'Lluvia'),</w:t>
      </w:r>
    </w:p>
    <w:p w14:paraId="6CDA43F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18, 9, '1:30.900', NULL, NULL, 18, 'Clasificación Oficial', 'Lluvia'),</w:t>
      </w:r>
    </w:p>
    <w:p w14:paraId="0C6E142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19, 10, '1:31.000', NULL, NULL, 19, 'Clasificación Oficial', 'Lluvia'),</w:t>
      </w:r>
    </w:p>
    <w:p w14:paraId="7606EED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20, 10, '1:31.100', NULL, NULL, 20, 'Clasificación Oficial', 'Lluvia');</w:t>
      </w:r>
    </w:p>
    <w:p w14:paraId="0306429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2357E9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</w:p>
    <w:p w14:paraId="79461144" w14:textId="5878D3F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E690440" w14:textId="0DD4CA5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634333" w14:textId="7615BBF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AD8D4AA" w14:textId="2B6340D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9BA8192" w14:textId="23098A3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093BF3" w14:textId="3D4DA16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36F617" w14:textId="658BB73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013B55" w14:textId="164E111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BF321DC" w14:textId="4966C1B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622B705" w14:textId="7CD3E20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7921A20" w14:textId="6B012ED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76ED98E" w14:textId="629CE25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A427EE" w14:textId="2F9CA6C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7B63D64" w14:textId="155DE1C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DAC18FD" w14:textId="5E477F7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F2FFF4" w14:textId="4052252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68509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011473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Nuematicos</w:t>
      </w:r>
    </w:p>
    <w:p w14:paraId="01E5662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NeumaticoUsado (id, idResultadoGP, compuesto, vueltas_usado) VALUES</w:t>
      </w:r>
    </w:p>
    <w:p w14:paraId="588C3B2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'Blando', 20),</w:t>
      </w:r>
    </w:p>
    <w:p w14:paraId="16C663B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'Medio', 25),</w:t>
      </w:r>
    </w:p>
    <w:p w14:paraId="53EB7F4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C7F8C6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2, 'Medio', 30),</w:t>
      </w:r>
    </w:p>
    <w:p w14:paraId="143B418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2, 'Duro', 20),</w:t>
      </w:r>
    </w:p>
    <w:p w14:paraId="404DFB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AC8DC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3, 'Blando', 22),</w:t>
      </w:r>
    </w:p>
    <w:p w14:paraId="56CE272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3, 'Medio', 28),</w:t>
      </w:r>
    </w:p>
    <w:p w14:paraId="3DC21D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F47E2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4, 'Medio', 35),</w:t>
      </w:r>
    </w:p>
    <w:p w14:paraId="709815B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4, 'Duro', 10),</w:t>
      </w:r>
    </w:p>
    <w:p w14:paraId="158560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C3900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5, 'Blando', 25),</w:t>
      </w:r>
    </w:p>
    <w:p w14:paraId="4179D9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5, 'Medio', 25),</w:t>
      </w:r>
    </w:p>
    <w:p w14:paraId="7A9425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82420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6, 'Medio', 30),</w:t>
      </w:r>
    </w:p>
    <w:p w14:paraId="402B448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6, 'Duro', 20),</w:t>
      </w:r>
    </w:p>
    <w:p w14:paraId="56F0EE4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F1B73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7, 'Blando', 18),</w:t>
      </w:r>
    </w:p>
    <w:p w14:paraId="1B0F87C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7, 'Medio', 30),</w:t>
      </w:r>
    </w:p>
    <w:p w14:paraId="3DD80D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47F0A5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8, 'Blando', 25),</w:t>
      </w:r>
    </w:p>
    <w:p w14:paraId="38BC508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8, 'Medio', 25),</w:t>
      </w:r>
    </w:p>
    <w:p w14:paraId="2B6AD36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3C769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9, 'Medio', 35),</w:t>
      </w:r>
    </w:p>
    <w:p w14:paraId="769DB7A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9, 'Duro', 15),</w:t>
      </w:r>
    </w:p>
    <w:p w14:paraId="1B9C2C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5AB3A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(19, 10, 'Blando', 20),</w:t>
      </w:r>
    </w:p>
    <w:p w14:paraId="1FABA33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10, 'Medio', 30),</w:t>
      </w:r>
    </w:p>
    <w:p w14:paraId="16A0D3F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2EF740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(21, 11, 'Medio', 40),</w:t>
      </w:r>
    </w:p>
    <w:p w14:paraId="27441D1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(22, 11, 'Duro', 10),</w:t>
      </w:r>
    </w:p>
    <w:p w14:paraId="7B1C092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9870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(23, 12, 'Blando', 25),</w:t>
      </w:r>
    </w:p>
    <w:p w14:paraId="5C3386E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(24, 12, 'Medio', 25),</w:t>
      </w:r>
    </w:p>
    <w:p w14:paraId="3FCC3D6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95BF28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(25, 13, 'Medio', 30),</w:t>
      </w:r>
    </w:p>
    <w:p w14:paraId="77731C2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(26, 13, 'Duro', 20),</w:t>
      </w:r>
    </w:p>
    <w:p w14:paraId="160BBD1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B62DD2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(27, 14, 'Blando', 18),</w:t>
      </w:r>
    </w:p>
    <w:p w14:paraId="7ACBC0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(28, 14, 'Medio', 30),</w:t>
      </w:r>
    </w:p>
    <w:p w14:paraId="75A2989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C6096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(29, 15, 'Blando', 20),</w:t>
      </w:r>
    </w:p>
    <w:p w14:paraId="3D6418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(30, 15, 'Medio', 30),</w:t>
      </w:r>
    </w:p>
    <w:p w14:paraId="441B1C7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F20124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(31, 16, 'Medio', 35),</w:t>
      </w:r>
    </w:p>
    <w:p w14:paraId="6C6A93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(32, 16, 'Duro', 15),</w:t>
      </w:r>
    </w:p>
    <w:p w14:paraId="4FB8B16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B7B788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(33, 17, 'Blando', 20),</w:t>
      </w:r>
    </w:p>
    <w:p w14:paraId="4ACC2D1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(34, 17, 'Medio', 30),</w:t>
      </w:r>
    </w:p>
    <w:p w14:paraId="15EA6EA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DA39EF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(35, 18, 'Medio', 40),</w:t>
      </w:r>
    </w:p>
    <w:p w14:paraId="69170AB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(36, 18, 'Duro', 10),</w:t>
      </w:r>
    </w:p>
    <w:p w14:paraId="340371F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37D5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(37, 19, 'Blando', 25),</w:t>
      </w:r>
    </w:p>
    <w:p w14:paraId="1015586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(38, 19, 'Medio', 25),</w:t>
      </w:r>
    </w:p>
    <w:p w14:paraId="1DED59B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5967F7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(39, 20, 'Medio', 30),</w:t>
      </w:r>
    </w:p>
    <w:p w14:paraId="69A5D45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(40, 20, 'Duro', 20),</w:t>
      </w:r>
    </w:p>
    <w:p w14:paraId="19D0306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DE941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(41, 21, 'Blando', 22),</w:t>
      </w:r>
    </w:p>
    <w:p w14:paraId="0FE550E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(42, 21, 'Medio', 28),</w:t>
      </w:r>
    </w:p>
    <w:p w14:paraId="6B5CF65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8628A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(43, 22, 'Medio', 33),</w:t>
      </w:r>
    </w:p>
    <w:p w14:paraId="275B807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(44, 22, 'Duro', 17),</w:t>
      </w:r>
    </w:p>
    <w:p w14:paraId="7C5D38B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54ACC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(45, 23, 'Blando', 20),</w:t>
      </w:r>
    </w:p>
    <w:p w14:paraId="0E74227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(46, 23, 'Medio', 30),</w:t>
      </w:r>
    </w:p>
    <w:p w14:paraId="185BB5A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53BF6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(47, 24, 'Medio', 40),</w:t>
      </w:r>
    </w:p>
    <w:p w14:paraId="54E1903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(48, 24, 'Duro', 10),</w:t>
      </w:r>
    </w:p>
    <w:p w14:paraId="6C65FB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7E6F3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(49, 25, 'Blando', 18),</w:t>
      </w:r>
    </w:p>
    <w:p w14:paraId="507C78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(50, 25, 'Medio', 32),</w:t>
      </w:r>
    </w:p>
    <w:p w14:paraId="5221EE7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AC5EF9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(51, 26, 'Medio', 30),</w:t>
      </w:r>
    </w:p>
    <w:p w14:paraId="168491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(52, 26, 'Duro', 20),</w:t>
      </w:r>
    </w:p>
    <w:p w14:paraId="76D09C1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00542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(53, 27, 'Blando', 25),</w:t>
      </w:r>
    </w:p>
    <w:p w14:paraId="73AA23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(54, 27, 'Medio', 25),</w:t>
      </w:r>
    </w:p>
    <w:p w14:paraId="6110A33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6522CA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(55, 28, 'Medio', 35),</w:t>
      </w:r>
    </w:p>
    <w:p w14:paraId="2987DAE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(56, 28, 'Duro', 15),</w:t>
      </w:r>
    </w:p>
    <w:p w14:paraId="5BE6DB9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283F93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(57, 29, 'Blando', 20),</w:t>
      </w:r>
    </w:p>
    <w:p w14:paraId="5BFD85E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(58, 29, 'Medio', 30),</w:t>
      </w:r>
    </w:p>
    <w:p w14:paraId="2805F81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0B145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(59, 30, 'Medio', 40),</w:t>
      </w:r>
    </w:p>
    <w:p w14:paraId="2C176DB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(60, 30, 'Duro', 10),</w:t>
      </w:r>
    </w:p>
    <w:p w14:paraId="19D832B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61D486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(61, 31, 'Blando', 25),</w:t>
      </w:r>
    </w:p>
    <w:p w14:paraId="7C706A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(62, 31, 'Medio', 25),</w:t>
      </w:r>
    </w:p>
    <w:p w14:paraId="7FA5D50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7EA4C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(63, 32, 'Medio', 30),</w:t>
      </w:r>
    </w:p>
    <w:p w14:paraId="1284C38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(64, 32, 'Duro', 20),</w:t>
      </w:r>
    </w:p>
    <w:p w14:paraId="0A4EF3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D6E8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(65, 33, 'Blando', 18),</w:t>
      </w:r>
    </w:p>
    <w:p w14:paraId="7C9688F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(66, 33, 'Medio', 32),</w:t>
      </w:r>
    </w:p>
    <w:p w14:paraId="36129FB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86EE4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(67, 34, 'Blando', 20),</w:t>
      </w:r>
    </w:p>
    <w:p w14:paraId="6A70D53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(68, 34, 'Medio', 30),</w:t>
      </w:r>
    </w:p>
    <w:p w14:paraId="05B17A2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4A6E5D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(69, 35, 'Medio', 35),</w:t>
      </w:r>
    </w:p>
    <w:p w14:paraId="11CCE04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(70, 35, 'Duro', 15),</w:t>
      </w:r>
    </w:p>
    <w:p w14:paraId="7BC5800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CC694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(71, 36, 'Blando', 20),</w:t>
      </w:r>
    </w:p>
    <w:p w14:paraId="56EF843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(72, 36, 'Medio', 30),</w:t>
      </w:r>
    </w:p>
    <w:p w14:paraId="3DAFE70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3EE87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(73, 37, 'Medio', 40),</w:t>
      </w:r>
    </w:p>
    <w:p w14:paraId="2868C6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(74, 37, 'Duro', 10),</w:t>
      </w:r>
    </w:p>
    <w:p w14:paraId="5691B32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E9260F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(75, 38, 'Blando', 25),</w:t>
      </w:r>
    </w:p>
    <w:p w14:paraId="409ECB5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(76, 38, 'Medio', 25),</w:t>
      </w:r>
    </w:p>
    <w:p w14:paraId="26EC43E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0F64A6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(77, 39, 'Medio', 30),</w:t>
      </w:r>
    </w:p>
    <w:p w14:paraId="1390A4C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(78, 39, 'Duro', 20),</w:t>
      </w:r>
    </w:p>
    <w:p w14:paraId="2F0D9CC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44C3F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(79, 40, 'Blando', 18),</w:t>
      </w:r>
    </w:p>
    <w:p w14:paraId="411E47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(80, 40, 'Medio', 32),</w:t>
      </w:r>
    </w:p>
    <w:p w14:paraId="41BA123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5A580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(81, 41, 'Blando', 20),</w:t>
      </w:r>
    </w:p>
    <w:p w14:paraId="16F08C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(82, 41, 'Medio', 30),</w:t>
      </w:r>
    </w:p>
    <w:p w14:paraId="25489AD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D6961D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(83, 42, 'Medio', 35),</w:t>
      </w:r>
    </w:p>
    <w:p w14:paraId="7EDAEA8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(84, 42, 'Duro', 15),</w:t>
      </w:r>
    </w:p>
    <w:p w14:paraId="2F6498F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14CCD5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(85, 43, 'Blando', 22),</w:t>
      </w:r>
    </w:p>
    <w:p w14:paraId="3A6E506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(86, 43, 'Medio', 28),</w:t>
      </w:r>
    </w:p>
    <w:p w14:paraId="350E87E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980B3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(87, 44, 'Medio', 40),</w:t>
      </w:r>
    </w:p>
    <w:p w14:paraId="2985A92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(88, 44, 'Duro', 10),</w:t>
      </w:r>
    </w:p>
    <w:p w14:paraId="07B8335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972E9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(89, 45, 'Blando', 18),</w:t>
      </w:r>
    </w:p>
    <w:p w14:paraId="02E3D68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(90, 45, 'Medio', 32),</w:t>
      </w:r>
    </w:p>
    <w:p w14:paraId="79A9302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AA892A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(91, 46, 'Medio', 30),</w:t>
      </w:r>
    </w:p>
    <w:p w14:paraId="600FA6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(92, 46, 'Duro', 20),</w:t>
      </w:r>
    </w:p>
    <w:p w14:paraId="5381C9C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526881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(93, 47, 'Blando', 25),</w:t>
      </w:r>
    </w:p>
    <w:p w14:paraId="223EFD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(94, 47, 'Medio', 25),</w:t>
      </w:r>
    </w:p>
    <w:p w14:paraId="659F0E7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1FB922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(95, 48, 'Medio', 35),</w:t>
      </w:r>
    </w:p>
    <w:p w14:paraId="4B22933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(96, 48, 'Duro', 15),</w:t>
      </w:r>
    </w:p>
    <w:p w14:paraId="0877B0C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2C49F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(97, 49, 'Blando', 20),</w:t>
      </w:r>
    </w:p>
    <w:p w14:paraId="7C38095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(98, 49, 'Medio', 30),</w:t>
      </w:r>
    </w:p>
    <w:p w14:paraId="0CCAF19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0A34DD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(99, 50, 'Medio', 40),</w:t>
      </w:r>
    </w:p>
    <w:p w14:paraId="73ED904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(100, 50, 'Duro', 10),</w:t>
      </w:r>
    </w:p>
    <w:p w14:paraId="7BC52B4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61AAFF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(101, 51, 'Blando', 25),</w:t>
      </w:r>
    </w:p>
    <w:p w14:paraId="58DC865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(102, 51, 'Medio', 25),</w:t>
      </w:r>
    </w:p>
    <w:p w14:paraId="1F1AB6F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EEAB34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(103, 52, 'Medio', 30),</w:t>
      </w:r>
    </w:p>
    <w:p w14:paraId="6CED249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(104, 52, 'Duro', 20),</w:t>
      </w:r>
    </w:p>
    <w:p w14:paraId="60A2186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58F66B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(105, 53, 'Blando', 18),</w:t>
      </w:r>
    </w:p>
    <w:p w14:paraId="2964238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(106, 53, 'Medio', 32),</w:t>
      </w:r>
    </w:p>
    <w:p w14:paraId="01B453A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FA046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(107, 54, 'Blando', 20),</w:t>
      </w:r>
    </w:p>
    <w:p w14:paraId="7B88FD3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(108, 54, 'Medio', 30),</w:t>
      </w:r>
    </w:p>
    <w:p w14:paraId="51668D6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4C91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(109, 55, 'Medio', 35),</w:t>
      </w:r>
    </w:p>
    <w:p w14:paraId="226B1C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(110, 55, 'Duro', 15),</w:t>
      </w:r>
    </w:p>
    <w:p w14:paraId="021E415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DBD341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(111, 56, 'Blando', 20),</w:t>
      </w:r>
    </w:p>
    <w:p w14:paraId="3E844A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(112, 56, 'Medio', 30),</w:t>
      </w:r>
    </w:p>
    <w:p w14:paraId="743928C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DF078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(113, 57, 'Medio', 40),</w:t>
      </w:r>
    </w:p>
    <w:p w14:paraId="3A2FC1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(114, 57, 'Duro', 10),</w:t>
      </w:r>
    </w:p>
    <w:p w14:paraId="5513732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349C4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(115, 58, 'Blando', 25),</w:t>
      </w:r>
    </w:p>
    <w:p w14:paraId="0B5BD06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(116, 58, 'Medio', 25),</w:t>
      </w:r>
    </w:p>
    <w:p w14:paraId="5C5677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C35334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(117, 59, 'Medio', 30),</w:t>
      </w:r>
    </w:p>
    <w:p w14:paraId="1FFD7A4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(118, 59, 'Duro', 20),</w:t>
      </w:r>
    </w:p>
    <w:p w14:paraId="5A48818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9F124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(119, 60, 'Blando', 18),</w:t>
      </w:r>
    </w:p>
    <w:p w14:paraId="338D2B0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(120, 60, 'Medio', 32);</w:t>
      </w:r>
    </w:p>
    <w:p w14:paraId="49B7667B" w14:textId="7EE786C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32A00F8" w14:textId="4D73F5F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B1118C" w14:textId="47FB26DD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90EC1A2" w14:textId="1627130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12EA8E" w14:textId="14BD4E1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D6874AF" w14:textId="6B51323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501581B" w14:textId="3F9DC6B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2DD628D" w14:textId="221A8FA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00661CB" w14:textId="3FE29E4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E0166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E361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pena</w:t>
      </w:r>
    </w:p>
    <w:p w14:paraId="7D1ED1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Penalizacion (id, idGranPremio, idPiloto, tipo_penalizacion, tiempo_penalizacion, descripcion, vuelta) VALUES</w:t>
      </w:r>
    </w:p>
    <w:p w14:paraId="2256CE2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5, 'Drive Through', NULL, 'Exceso de velocidad en el pit lane', 15),</w:t>
      </w:r>
    </w:p>
    <w:p w14:paraId="772E59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3, 'Time Penalty', 5, 'Colisión con otro piloto', 30),</w:t>
      </w:r>
    </w:p>
    <w:p w14:paraId="483B8FD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2, 2, 'Stop &amp; Go', NULL, 'Salida en falso', 10),</w:t>
      </w:r>
    </w:p>
    <w:p w14:paraId="300A09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2, 8, 'Time Penalty', 10, 'Adelantamiento fuera de pista', 20),</w:t>
      </w:r>
    </w:p>
    <w:p w14:paraId="0C1901D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3, 6, 'Drive Through', NULL, 'Incumplimiento de bandera azul', 25),</w:t>
      </w:r>
    </w:p>
    <w:p w14:paraId="3667EA53" w14:textId="77777777" w:rsidR="00CA3154" w:rsidRPr="00CA3154" w:rsidRDefault="00CA3154" w:rsidP="00CA3154">
      <w:pPr>
        <w:rPr>
          <w:rFonts w:ascii="Consolas" w:hAnsi="Consolas"/>
          <w:color w:val="FFFFFF" w:themeColor="background1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3, 1, 'Time Penalty', 3, 'Exceso de velocidad en el pit lane', 40);</w:t>
      </w:r>
    </w:p>
    <w:p w14:paraId="4B95307E" w14:textId="77777777" w:rsidR="00CA3154" w:rsidRPr="00CA3154" w:rsidRDefault="00CA3154" w:rsidP="00CA3154">
      <w:pPr>
        <w:rPr>
          <w:lang w:val="gl-ES"/>
        </w:rPr>
      </w:pPr>
    </w:p>
    <w:p w14:paraId="35723069" w14:textId="77777777" w:rsidR="00CA3154" w:rsidRPr="00CA3154" w:rsidRDefault="00CA3154" w:rsidP="00CA3154">
      <w:pPr>
        <w:rPr>
          <w:lang w:val="gl-ES"/>
        </w:rPr>
      </w:pPr>
    </w:p>
    <w:p w14:paraId="3D13BED8" w14:textId="77777777" w:rsidR="00CA3154" w:rsidRDefault="00CA3154" w:rsidP="00CA3154">
      <w:pPr>
        <w:rPr>
          <w:lang w:val="gl-ES"/>
        </w:rPr>
      </w:pPr>
    </w:p>
    <w:p w14:paraId="5CFFC991" w14:textId="5BE4B889" w:rsidR="00E335F1" w:rsidRDefault="00E335F1" w:rsidP="00E335F1">
      <w:pPr>
        <w:rPr>
          <w:lang w:val="gl-ES"/>
        </w:rPr>
      </w:pPr>
    </w:p>
    <w:p w14:paraId="70883915" w14:textId="3502C840" w:rsidR="00E335F1" w:rsidRDefault="00E335F1" w:rsidP="00E335F1">
      <w:pPr>
        <w:rPr>
          <w:lang w:val="gl-ES"/>
        </w:rPr>
      </w:pPr>
    </w:p>
    <w:p w14:paraId="46C90F33" w14:textId="2A58EA1A" w:rsidR="00E335F1" w:rsidRDefault="00E335F1" w:rsidP="00E335F1">
      <w:pPr>
        <w:rPr>
          <w:lang w:val="gl-ES"/>
        </w:rPr>
      </w:pPr>
    </w:p>
    <w:p w14:paraId="3019A15E" w14:textId="62505648" w:rsidR="00E335F1" w:rsidRDefault="00E335F1" w:rsidP="00E335F1">
      <w:pPr>
        <w:rPr>
          <w:lang w:val="gl-ES"/>
        </w:rPr>
      </w:pPr>
    </w:p>
    <w:p w14:paraId="3F0AFEC5" w14:textId="23DC93A6" w:rsidR="00E335F1" w:rsidRDefault="00E335F1" w:rsidP="00E335F1">
      <w:pPr>
        <w:rPr>
          <w:lang w:val="gl-ES"/>
        </w:rPr>
      </w:pPr>
    </w:p>
    <w:p w14:paraId="6019171A" w14:textId="3D982B72" w:rsidR="00E335F1" w:rsidRDefault="00E335F1" w:rsidP="00E335F1">
      <w:pPr>
        <w:rPr>
          <w:lang w:val="gl-ES"/>
        </w:rPr>
      </w:pPr>
    </w:p>
    <w:p w14:paraId="11C77694" w14:textId="2C1CCE27" w:rsidR="00E335F1" w:rsidRDefault="00E335F1" w:rsidP="00E335F1">
      <w:pPr>
        <w:rPr>
          <w:lang w:val="gl-ES"/>
        </w:rPr>
      </w:pPr>
    </w:p>
    <w:p w14:paraId="681D8575" w14:textId="4F95CACB" w:rsidR="00E335F1" w:rsidRDefault="00E335F1" w:rsidP="00E335F1">
      <w:pPr>
        <w:rPr>
          <w:lang w:val="gl-ES"/>
        </w:rPr>
      </w:pPr>
    </w:p>
    <w:p w14:paraId="4091C029" w14:textId="3285CCBF" w:rsidR="00E335F1" w:rsidRDefault="00E335F1" w:rsidP="00E335F1">
      <w:pPr>
        <w:rPr>
          <w:lang w:val="gl-ES"/>
        </w:rPr>
      </w:pPr>
    </w:p>
    <w:p w14:paraId="520C8BC9" w14:textId="465B740A" w:rsidR="00E335F1" w:rsidRDefault="00E335F1" w:rsidP="00E335F1">
      <w:pPr>
        <w:rPr>
          <w:lang w:val="gl-ES"/>
        </w:rPr>
      </w:pPr>
    </w:p>
    <w:p w14:paraId="3D7F6B31" w14:textId="5C3FFC2F" w:rsidR="00E335F1" w:rsidRDefault="00E335F1" w:rsidP="00E335F1">
      <w:pPr>
        <w:rPr>
          <w:lang w:val="gl-ES"/>
        </w:rPr>
      </w:pPr>
    </w:p>
    <w:p w14:paraId="1DBA788F" w14:textId="15AFC57E" w:rsidR="00E335F1" w:rsidRDefault="00E335F1" w:rsidP="00E335F1">
      <w:pPr>
        <w:rPr>
          <w:lang w:val="gl-ES"/>
        </w:rPr>
      </w:pPr>
    </w:p>
    <w:p w14:paraId="13382773" w14:textId="6C4E34DA" w:rsidR="00E335F1" w:rsidRDefault="00E335F1" w:rsidP="00E335F1">
      <w:pPr>
        <w:rPr>
          <w:lang w:val="gl-ES"/>
        </w:rPr>
      </w:pPr>
    </w:p>
    <w:p w14:paraId="0F4E7361" w14:textId="4FACFE2B" w:rsidR="00E335F1" w:rsidRDefault="00E335F1" w:rsidP="00E335F1">
      <w:pPr>
        <w:rPr>
          <w:lang w:val="gl-ES"/>
        </w:rPr>
      </w:pPr>
    </w:p>
    <w:p w14:paraId="3A9F9EB9" w14:textId="1898F6A7" w:rsidR="00E335F1" w:rsidRDefault="00E335F1" w:rsidP="00E335F1">
      <w:pPr>
        <w:rPr>
          <w:lang w:val="gl-ES"/>
        </w:rPr>
      </w:pPr>
    </w:p>
    <w:p w14:paraId="3F3B172C" w14:textId="76C7BE0F" w:rsidR="00E335F1" w:rsidRDefault="00E335F1" w:rsidP="00E335F1">
      <w:pPr>
        <w:rPr>
          <w:lang w:val="gl-ES"/>
        </w:rPr>
      </w:pPr>
    </w:p>
    <w:p w14:paraId="67D34D71" w14:textId="304EDBF7" w:rsidR="00CA3154" w:rsidRDefault="00CA3154" w:rsidP="00E335F1">
      <w:pPr>
        <w:rPr>
          <w:lang w:val="gl-ES"/>
        </w:rPr>
      </w:pPr>
    </w:p>
    <w:p w14:paraId="5C596C7E" w14:textId="77777777" w:rsidR="00CA3154" w:rsidRPr="001A7FE5" w:rsidRDefault="00CA3154" w:rsidP="00E335F1">
      <w:pPr>
        <w:rPr>
          <w:lang w:val="gl-ES"/>
        </w:rPr>
      </w:pPr>
    </w:p>
    <w:p w14:paraId="0085E635" w14:textId="3865AA9D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8" w:name="_Toc198814052"/>
      <w:r w:rsidRPr="001A7FE5">
        <w:rPr>
          <w:lang w:val="gl-ES"/>
        </w:rPr>
        <w:lastRenderedPageBreak/>
        <w:t>Funciones y Procedimientos Almacenados</w:t>
      </w:r>
      <w:bookmarkEnd w:id="8"/>
    </w:p>
    <w:p w14:paraId="2F4F1BC2" w14:textId="71D325F2" w:rsidR="00CA3154" w:rsidRPr="00453B2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Procedimiento: Calcular y actualizar la Clasificacion de pilotos:</w:t>
      </w:r>
    </w:p>
    <w:p w14:paraId="2187B05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CREATE PROCEDURE ActualizarClasificacionPilotos(IN temporada_id INT)</w:t>
      </w:r>
    </w:p>
    <w:p w14:paraId="6D83A1F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6DE93D5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-- Vacia la clasificacion sin actualizar</w:t>
      </w:r>
    </w:p>
    <w:p w14:paraId="57960218" w14:textId="674AE4E9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DELETE FROM ClasificacionPiloto WHERE idTemporada = temporada_id;</w:t>
      </w:r>
    </w:p>
    <w:p w14:paraId="30DB2B23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-- Insertar nuevas clasificaciones</w:t>
      </w:r>
    </w:p>
    <w:p w14:paraId="63129E14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INSERT INTO ClasificacionPiloto (idTemporada, idPiloto, posicion, puntos)</w:t>
      </w:r>
    </w:p>
    <w:p w14:paraId="5C47403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SELECT </w:t>
      </w:r>
    </w:p>
    <w:p w14:paraId="3477DE8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temporada_id,</w:t>
      </w:r>
    </w:p>
    <w:p w14:paraId="75A13C6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idPiloto,</w:t>
      </w:r>
    </w:p>
    <w:p w14:paraId="4598422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RANK() OVER (ORDER BY SUM(puntos) DESC) AS posicion,</w:t>
      </w:r>
    </w:p>
    <w:p w14:paraId="7D2F4F59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SUM(puntos) AS total_puntos</w:t>
      </w:r>
    </w:p>
    <w:p w14:paraId="1B04007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FROM (</w:t>
      </w:r>
    </w:p>
    <w:p w14:paraId="0392CE3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SELECT </w:t>
      </w:r>
    </w:p>
    <w:p w14:paraId="31FEE16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rp.idPiloto,</w:t>
      </w:r>
    </w:p>
    <w:p w14:paraId="1A1A5E8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rp.idGranPremio,</w:t>
      </w:r>
    </w:p>
    <w:p w14:paraId="00A90B4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CASE </w:t>
      </w:r>
    </w:p>
    <w:p w14:paraId="702373E5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1 THEN 25</w:t>
      </w:r>
    </w:p>
    <w:p w14:paraId="1B21F9C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2 THEN 18</w:t>
      </w:r>
    </w:p>
    <w:p w14:paraId="01770CC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3 THEN 15</w:t>
      </w:r>
    </w:p>
    <w:p w14:paraId="4F32C3F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4 THEN 12</w:t>
      </w:r>
    </w:p>
    <w:p w14:paraId="69952DC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5 THEN 10</w:t>
      </w:r>
    </w:p>
    <w:p w14:paraId="1B0B10E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6 THEN 8</w:t>
      </w:r>
    </w:p>
    <w:p w14:paraId="12952CD1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7 THEN 6</w:t>
      </w:r>
    </w:p>
    <w:p w14:paraId="7FE503CC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8 THEN 4</w:t>
      </w:r>
    </w:p>
    <w:p w14:paraId="0FCF99F4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9 THEN 2</w:t>
      </w:r>
    </w:p>
    <w:p w14:paraId="2A51EE6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10 THEN 1</w:t>
      </w:r>
    </w:p>
    <w:p w14:paraId="243380D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ELSE 0</w:t>
      </w:r>
    </w:p>
    <w:p w14:paraId="66E2A46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END + </w:t>
      </w:r>
    </w:p>
    <w:p w14:paraId="1FC8E2C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CASE WHEN rp.obtuvo_punto_vuelta_rapida = TRUE THEN 1 ELSE 0 END AS puntos</w:t>
      </w:r>
    </w:p>
    <w:p w14:paraId="78B08EF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    FROM ResultadoGranPremio rp</w:t>
      </w:r>
    </w:p>
    <w:p w14:paraId="286A373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INNER JOIN GranPremio gp ON rp.idGranPremio = gp.id</w:t>
      </w:r>
    </w:p>
    <w:p w14:paraId="0DD4C832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WHERE gp.idTemporada = temporada_id</w:t>
      </w:r>
    </w:p>
    <w:p w14:paraId="3710D4C5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) AS puntosPiloto</w:t>
      </w:r>
    </w:p>
    <w:p w14:paraId="1BBF62A9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GROUP BY idPiloto;</w:t>
      </w:r>
    </w:p>
    <w:p w14:paraId="18389FC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4F553E9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5E36A7E0" w14:textId="5CAF6214" w:rsidR="00CA315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CALL ActualizarClasificacionPilotos(1);</w:t>
      </w:r>
    </w:p>
    <w:p w14:paraId="4F52713B" w14:textId="28CEC7B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D084CF" w14:textId="1D83BE10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1F1C84" w14:textId="5E95D05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4667206" w14:textId="5931108B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A547F75" w14:textId="26AA98FA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BB70C1" w14:textId="26E1965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50AB85" w14:textId="2CD0DE1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3E4EADA" w14:textId="60128682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1BF16D9" w14:textId="5ADC52B4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5DB55B" w14:textId="1303487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FFFBFFD" w14:textId="1175470C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B334DD5" w14:textId="5A3DC03D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E04D887" w14:textId="6AF369E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732282C" w14:textId="7A3BD97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5121D31" w14:textId="02F6C9EE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0AD5CDE" w14:textId="25D08D5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CCB012C" w14:textId="22F8C22A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3D7C2E" w14:textId="1DD1D006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5262B75" w14:textId="745DE099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07E3728" w14:textId="1516D0D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755F995" w14:textId="2854952F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EBED90" w14:textId="29057DB6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2B48522" w14:textId="7777777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880BBDC" w14:textId="1DB3ABB5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A0D99D3" w14:textId="432B121F" w:rsidR="00725CB5" w:rsidRPr="00453B24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Procedimiento: Calcular y actualizar la Clasificacion de </w:t>
      </w:r>
      <w:r>
        <w:rPr>
          <w:rFonts w:ascii="Consolas" w:hAnsi="Consolas"/>
          <w:color w:val="FFFFFF" w:themeColor="background1"/>
          <w:highlight w:val="black"/>
          <w:lang w:val="gl-ES"/>
        </w:rPr>
        <w:t>Equipos</w:t>
      </w:r>
      <w:r w:rsidRPr="00453B24">
        <w:rPr>
          <w:rFonts w:ascii="Consolas" w:hAnsi="Consolas"/>
          <w:color w:val="FFFFFF" w:themeColor="background1"/>
          <w:highlight w:val="black"/>
          <w:lang w:val="gl-ES"/>
        </w:rPr>
        <w:t>:</w:t>
      </w:r>
    </w:p>
    <w:p w14:paraId="1D6C613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CREATE PROCEDURE ActualizarClasificacionEquipos(IN temporada_id INT)</w:t>
      </w:r>
    </w:p>
    <w:p w14:paraId="61D9FA4E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02646A31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-- Elimina clasificación anterior</w:t>
      </w:r>
    </w:p>
    <w:p w14:paraId="02B07EC4" w14:textId="72645745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DELETE FROM ClasificacionEquipo WHERE idTemporada = temporada_id;</w:t>
      </w:r>
    </w:p>
    <w:p w14:paraId="47FBDD6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-- Inserta nueva clasificación</w:t>
      </w:r>
    </w:p>
    <w:p w14:paraId="246974BD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INSERT INTO ClasificacionEquipo (idTemporada, idEquipo, posicion, puntos)</w:t>
      </w:r>
    </w:p>
    <w:p w14:paraId="7CB0499A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SELECT </w:t>
      </w:r>
    </w:p>
    <w:p w14:paraId="12049C13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temporada_id,</w:t>
      </w:r>
    </w:p>
    <w:p w14:paraId="55E4339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idEquipo,</w:t>
      </w:r>
    </w:p>
    <w:p w14:paraId="2E9BBB30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RANK() OVER (ORDER BY SUM(puntos) DESC) AS posicion,</w:t>
      </w:r>
    </w:p>
    <w:p w14:paraId="2768F50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SUM(puntos) AS total_puntos</w:t>
      </w:r>
    </w:p>
    <w:p w14:paraId="008D108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FROM (</w:t>
      </w:r>
    </w:p>
    <w:p w14:paraId="3EBF854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SELECT </w:t>
      </w:r>
    </w:p>
    <w:p w14:paraId="5468A8CB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r.idEquipo,</w:t>
      </w:r>
    </w:p>
    <w:p w14:paraId="4E205B4C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CASE </w:t>
      </w:r>
    </w:p>
    <w:p w14:paraId="4A5B4D7F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1 THEN 25</w:t>
      </w:r>
    </w:p>
    <w:p w14:paraId="2BB8E7A4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2 THEN 18</w:t>
      </w:r>
    </w:p>
    <w:p w14:paraId="6F9B44A2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3 THEN 15</w:t>
      </w:r>
    </w:p>
    <w:p w14:paraId="32A4F4B0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4 THEN 12</w:t>
      </w:r>
    </w:p>
    <w:p w14:paraId="7D4BC4E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5 THEN 10</w:t>
      </w:r>
    </w:p>
    <w:p w14:paraId="5ECD97E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6 THEN 8</w:t>
      </w:r>
    </w:p>
    <w:p w14:paraId="10494593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7 THEN 6</w:t>
      </w:r>
    </w:p>
    <w:p w14:paraId="65FEC4E8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8 THEN 4</w:t>
      </w:r>
    </w:p>
    <w:p w14:paraId="79D4F46F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9 THEN 2</w:t>
      </w:r>
    </w:p>
    <w:p w14:paraId="79B245B3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10 THEN 1</w:t>
      </w:r>
    </w:p>
    <w:p w14:paraId="4728DC23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ELSE 0</w:t>
      </w:r>
    </w:p>
    <w:p w14:paraId="05920B27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END + </w:t>
      </w:r>
    </w:p>
    <w:p w14:paraId="4EC281E0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CASE WHEN r.obtuvo_punto_vuelta_rapida = TRUE THEN 1 ELSE 0 END AS puntos</w:t>
      </w:r>
    </w:p>
    <w:p w14:paraId="16FD5CBF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FROM ResultadoGranPremio r</w:t>
      </w:r>
    </w:p>
    <w:p w14:paraId="10DBD438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INNER JOIN GranPremio g ON r.idGranPremio = g.id</w:t>
      </w:r>
    </w:p>
    <w:p w14:paraId="5C69311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    WHERE g.idTemporada = temporada_id</w:t>
      </w:r>
    </w:p>
    <w:p w14:paraId="4A8D743B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) AS puntosEquipo</w:t>
      </w:r>
    </w:p>
    <w:p w14:paraId="2FB0E7B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GROUP BY idEquipo;</w:t>
      </w:r>
    </w:p>
    <w:p w14:paraId="4A046FF0" w14:textId="0E74DDD1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6FD08B9E" w14:textId="346E5632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10CF0EDB" w14:textId="2E8919CC" w:rsidR="00453B24" w:rsidRDefault="00725CB5" w:rsidP="00725CB5">
      <w:pPr>
        <w:rPr>
          <w:rFonts w:ascii="Consolas" w:hAnsi="Consolas"/>
          <w:color w:val="FFFFFF" w:themeColor="background1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CALL ActualizarClasificacionEquipos(1);</w:t>
      </w:r>
    </w:p>
    <w:p w14:paraId="3F3D4E6F" w14:textId="2DF6BC49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DA20CB1" w14:textId="7CCDC9C6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DC2AB49" w14:textId="3032013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964570C" w14:textId="696C1B35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35CB4C4" w14:textId="468FAE5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12082F2" w14:textId="274C45FF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4261770" w14:textId="345DE85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1A67A51" w14:textId="3AAF37D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EFCFDDA" w14:textId="7AA3857C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E44D876" w14:textId="62310EC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F115931" w14:textId="27975F4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52FF725" w14:textId="4C292F0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2FE8259" w14:textId="58DB89DD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944D4F3" w14:textId="60AA5D2B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2C5343C" w14:textId="62718DB4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9561D2B" w14:textId="37A9BEE2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60CA9CA" w14:textId="2EDA5B0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9E25783" w14:textId="4B43F2C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8C50932" w14:textId="09FE7B4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2CC7B3C" w14:textId="79A06CDB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A7D1961" w14:textId="07ED89A5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EC62B60" w14:textId="537AD0B3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29A5402A" w14:textId="439B5CA1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3A3D705E" w14:textId="620CA4DB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1A1D562E" w14:textId="77777777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50C1C733" w14:textId="3503CE2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E08E48A" w14:textId="340A14D0" w:rsidR="00453B24" w:rsidRDefault="00453B24" w:rsidP="00453B24">
      <w:pPr>
        <w:rPr>
          <w:rFonts w:ascii="Consolas" w:hAnsi="Consolas"/>
          <w:lang w:val="gl-ES"/>
        </w:rPr>
      </w:pPr>
      <w:r>
        <w:rPr>
          <w:rFonts w:ascii="Consolas" w:hAnsi="Consolas"/>
          <w:lang w:val="gl-ES"/>
        </w:rPr>
        <w:lastRenderedPageBreak/>
        <w:t>Funcion: Calcular edad  de Un piloto:</w:t>
      </w:r>
    </w:p>
    <w:p w14:paraId="0681B3AA" w14:textId="139E8424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38D62BF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CREATE FUNCTION ObtenerEdadPiloto(pilotoId INT) RETURNS INT</w:t>
      </w:r>
    </w:p>
    <w:p w14:paraId="0B6281B3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DETERMINISTIC</w:t>
      </w:r>
    </w:p>
    <w:p w14:paraId="5D165C02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3DD4AA7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DECLARE edad INT;</w:t>
      </w:r>
    </w:p>
    <w:p w14:paraId="6ADDA0D7" w14:textId="4340266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DECLARE fechaNacimiento DATE;</w:t>
      </w:r>
    </w:p>
    <w:p w14:paraId="5370511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SELECT fecha_nacimiento INTO fechaNacimiento</w:t>
      </w:r>
    </w:p>
    <w:p w14:paraId="16E4ACD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FROM Piloto</w:t>
      </w:r>
    </w:p>
    <w:p w14:paraId="6B220391" w14:textId="0F0E28A5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WHERE id = pilotoId;</w:t>
      </w:r>
    </w:p>
    <w:p w14:paraId="12EFBCF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IF fechaNacimiento IS NOT NULL THEN</w:t>
      </w:r>
    </w:p>
    <w:p w14:paraId="12317A7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SET edad = TIMESTAMPDIFF(YEAR, fechaNacimiento, CURDATE());</w:t>
      </w:r>
    </w:p>
    <w:p w14:paraId="0F350C0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ELSE</w:t>
      </w:r>
    </w:p>
    <w:p w14:paraId="011BB46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SET edad = NULL;</w:t>
      </w:r>
    </w:p>
    <w:p w14:paraId="63FD9368" w14:textId="642DEEEE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E</w:t>
      </w:r>
      <w:r>
        <w:rPr>
          <w:rFonts w:ascii="Consolas" w:hAnsi="Consolas"/>
          <w:color w:val="FFFFFF" w:themeColor="background1"/>
          <w:highlight w:val="black"/>
          <w:lang w:val="gl-ES"/>
        </w:rPr>
        <w:t>N</w:t>
      </w:r>
      <w:r w:rsidRPr="00453B24">
        <w:rPr>
          <w:rFonts w:ascii="Consolas" w:hAnsi="Consolas"/>
          <w:color w:val="FFFFFF" w:themeColor="background1"/>
          <w:highlight w:val="black"/>
          <w:lang w:val="gl-ES"/>
        </w:rPr>
        <w:t>D IF;</w:t>
      </w:r>
    </w:p>
    <w:p w14:paraId="120CF7A1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RETURN edad;</w:t>
      </w:r>
    </w:p>
    <w:p w14:paraId="7825379D" w14:textId="51340730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01CD47C2" w14:textId="54049766" w:rsid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0D315C9E" w14:textId="70412F5D" w:rsidR="00725CB5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SELECT ObtenerEdadPiloto(3) AS edad;</w:t>
      </w:r>
    </w:p>
    <w:p w14:paraId="0FC2F521" w14:textId="4542ADA8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0CE87D" w14:textId="4C3FD0D0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73A8764" w14:textId="2B68DA46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08A8C30" w14:textId="0E3108B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A2766DD" w14:textId="24A1E9BA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2905C4F" w14:textId="27323770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C859D87" w14:textId="3CF915B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AC2E6DF" w14:textId="621FC73C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82B3AE9" w14:textId="2D7FEEFD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001A95" w14:textId="3F088239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478921C" w14:textId="608A07FF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61BAF2" w14:textId="024DB2AE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CC6BBD" w14:textId="7777777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EF3D174" w14:textId="69E399A3" w:rsidR="00725CB5" w:rsidRDefault="00725CB5" w:rsidP="00725CB5">
      <w:pPr>
        <w:rPr>
          <w:rFonts w:ascii="Consolas" w:hAnsi="Consolas"/>
          <w:lang w:val="gl-ES"/>
        </w:rPr>
      </w:pPr>
      <w:r>
        <w:rPr>
          <w:rFonts w:ascii="Consolas" w:hAnsi="Consolas"/>
          <w:lang w:val="gl-ES"/>
        </w:rPr>
        <w:lastRenderedPageBreak/>
        <w:t xml:space="preserve">Funcion: </w:t>
      </w:r>
      <w:r w:rsidRPr="00725CB5">
        <w:rPr>
          <w:rFonts w:ascii="Consolas" w:hAnsi="Consolas"/>
          <w:lang w:val="gl-ES"/>
        </w:rPr>
        <w:t>ObtenerVictoriasPiloto</w:t>
      </w:r>
      <w:r>
        <w:rPr>
          <w:rFonts w:ascii="Consolas" w:hAnsi="Consolas"/>
          <w:lang w:val="gl-ES"/>
        </w:rPr>
        <w:t>:</w:t>
      </w:r>
    </w:p>
    <w:p w14:paraId="0B832DC5" w14:textId="47EA7D51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427FA6B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CREATE FUNCTION ObtenerVictoriasPiloto(pilotoId INT, temporadaId INT)</w:t>
      </w:r>
    </w:p>
    <w:p w14:paraId="362BDDFA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RETURNS INT</w:t>
      </w:r>
    </w:p>
    <w:p w14:paraId="4BEF805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DETERMINISTIC</w:t>
      </w:r>
    </w:p>
    <w:p w14:paraId="3E1B25C7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39705F5E" w14:textId="3280B3D4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DECLARE victorias INT;</w:t>
      </w:r>
    </w:p>
    <w:p w14:paraId="270765F4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SELECT COUNT(*) INTO victorias</w:t>
      </w:r>
    </w:p>
    <w:p w14:paraId="61DEFC1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FROM ResultadoGranPremio r</w:t>
      </w:r>
    </w:p>
    <w:p w14:paraId="4279A58B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INNER JOIN GranPremio g ON r.idGranPremio = g.id</w:t>
      </w:r>
    </w:p>
    <w:p w14:paraId="4FD09F42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WHERE r.idPiloto = pilotoId</w:t>
      </w:r>
    </w:p>
    <w:p w14:paraId="117A980C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AND g.idTemporada = temporadaId</w:t>
      </w:r>
    </w:p>
    <w:p w14:paraId="2727BB82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AND r.posicion = 1;</w:t>
      </w:r>
    </w:p>
    <w:p w14:paraId="3A513814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E1268A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RETURN victorias;</w:t>
      </w:r>
    </w:p>
    <w:p w14:paraId="4D41B77D" w14:textId="0E7F9BBE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6D291C8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0E55ADD9" w14:textId="557CD9BB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select ObtenerVictoriasPiloto(2,1) as victorias;</w:t>
      </w:r>
    </w:p>
    <w:p w14:paraId="5B89EBB6" w14:textId="07FB1F40" w:rsidR="00725CB5" w:rsidRPr="00725CB5" w:rsidRDefault="00725CB5" w:rsidP="00725CB5">
      <w:pPr>
        <w:rPr>
          <w:rFonts w:ascii="Consolas" w:hAnsi="Consolas"/>
          <w:color w:val="FFFFFF" w:themeColor="background1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0E141635" w14:textId="7777777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7F673C" w14:textId="6DA86001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F780643" w14:textId="6A953AF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A02FA1A" w14:textId="5F41AD62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5A55ED7" w14:textId="643460E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87769FF" w14:textId="282A25D1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3F99605" w14:textId="48FD2884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3081C9B" w14:textId="593E392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3246F81" w14:textId="67D680E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2B1B097D" w14:textId="4747BA68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25C6F1E3" w14:textId="5C3A5D97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62558AD" w14:textId="21C7B12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4E2EF05" w14:textId="77777777" w:rsidR="00453B24" w:rsidRP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5F54C897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9" w:name="_Toc198814053"/>
      <w:r w:rsidRPr="001A7FE5">
        <w:rPr>
          <w:lang w:val="gl-ES"/>
        </w:rPr>
        <w:lastRenderedPageBreak/>
        <w:t>Triggers</w:t>
      </w:r>
      <w:bookmarkEnd w:id="9"/>
    </w:p>
    <w:p w14:paraId="52A0261A" w14:textId="165AE90E" w:rsidR="00A86400" w:rsidRDefault="00453B24" w:rsidP="00A86400">
      <w:pPr>
        <w:rPr>
          <w:lang w:val="gl-ES"/>
        </w:rPr>
      </w:pPr>
      <w:r>
        <w:rPr>
          <w:lang w:val="gl-ES"/>
        </w:rPr>
        <w:t>Trig</w:t>
      </w:r>
      <w:r w:rsidR="00D92EEC">
        <w:rPr>
          <w:lang w:val="gl-ES"/>
        </w:rPr>
        <w:t>e</w:t>
      </w:r>
      <w:r>
        <w:rPr>
          <w:lang w:val="gl-ES"/>
        </w:rPr>
        <w:t>r: Evita que un piloto se registre dos veces en un equipo en la misma temporada:</w:t>
      </w:r>
    </w:p>
    <w:p w14:paraId="6B8A9E3A" w14:textId="66457707" w:rsidR="00453B24" w:rsidRP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3FE4F4B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CREATE TRIGGER evitar_piloto_en_dos_equipos</w:t>
      </w:r>
    </w:p>
    <w:p w14:paraId="4D8D85D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BEFORE INSERT ON PilotoTemporadaEquipo</w:t>
      </w:r>
    </w:p>
    <w:p w14:paraId="495590F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FOR EACH ROW</w:t>
      </w:r>
    </w:p>
    <w:p w14:paraId="72A7C645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06391BAF" w14:textId="707226C0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DECLARE existe INT;</w:t>
      </w:r>
    </w:p>
    <w:p w14:paraId="57E7ACB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SELECT COUNT(*) INTO existe</w:t>
      </w:r>
    </w:p>
    <w:p w14:paraId="6DD8CAE7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FROM PilotoTemporadaEquipo</w:t>
      </w:r>
    </w:p>
    <w:p w14:paraId="30ED007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WHERE idTemporada = NEW.idTemporada</w:t>
      </w:r>
    </w:p>
    <w:p w14:paraId="128199AC" w14:textId="18A0EB5E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AND idPiloto = NEW.idPiloto;</w:t>
      </w:r>
    </w:p>
    <w:p w14:paraId="10F10539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IF existe &gt; 0 THEN</w:t>
      </w:r>
    </w:p>
    <w:p w14:paraId="096215D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SIGNAL SQLSTATE '45000'</w:t>
      </w:r>
    </w:p>
    <w:p w14:paraId="12ED243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SET MESSAGE_TEXT = 'Error: El piloto ya está registrado en un equipo para esta temporada.';</w:t>
      </w:r>
    </w:p>
    <w:p w14:paraId="2E93FC0C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END IF;</w:t>
      </w:r>
    </w:p>
    <w:p w14:paraId="70C97CE8" w14:textId="645E81A8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703E9A95" w14:textId="11F43B4F" w:rsid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25F8664F" w14:textId="0032FFE9" w:rsidR="00725CB5" w:rsidRDefault="00725CB5" w:rsidP="00725CB5">
      <w:pPr>
        <w:rPr>
          <w:lang w:val="gl-ES"/>
        </w:rPr>
      </w:pPr>
      <w:r>
        <w:rPr>
          <w:lang w:val="gl-ES"/>
        </w:rPr>
        <w:t>Triger: Pone una fecha cuando la fecha de nacimiento es nula:</w:t>
      </w:r>
    </w:p>
    <w:p w14:paraId="5EA2D70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2820679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CREATE TRIGGER actualizar_fecha_nacimiento_nula</w:t>
      </w:r>
    </w:p>
    <w:p w14:paraId="7E32ADDF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BEFORE INSERT ON Piloto</w:t>
      </w:r>
    </w:p>
    <w:p w14:paraId="79452FAE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FOR EACH ROW</w:t>
      </w:r>
    </w:p>
    <w:p w14:paraId="6E43272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214240F7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IF NEW.fecha_nacimiento IS NULL THEN</w:t>
      </w:r>
    </w:p>
    <w:p w14:paraId="05C2FAF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SET NEW.fecha_nacimiento = '1900-01-01'; -- Fecha por defecto</w:t>
      </w:r>
    </w:p>
    <w:p w14:paraId="2422377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END IF;</w:t>
      </w:r>
    </w:p>
    <w:p w14:paraId="4FB6750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3F903821" w14:textId="0453DB38" w:rsid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200DB116" w14:textId="484F663E" w:rsidR="00725CB5" w:rsidRDefault="00725CB5" w:rsidP="00725CB5">
      <w:pPr>
        <w:rPr>
          <w:rFonts w:ascii="Consolas" w:hAnsi="Consolas"/>
          <w:color w:val="FFFFFF" w:themeColor="background1"/>
          <w:lang w:val="gl-ES"/>
        </w:rPr>
      </w:pPr>
    </w:p>
    <w:p w14:paraId="29123CC7" w14:textId="3BB2797B" w:rsidR="00725CB5" w:rsidRDefault="00725CB5" w:rsidP="00725CB5">
      <w:pPr>
        <w:rPr>
          <w:rFonts w:ascii="Consolas" w:hAnsi="Consolas"/>
          <w:color w:val="FFFFFF" w:themeColor="background1"/>
          <w:lang w:val="gl-ES"/>
        </w:rPr>
      </w:pPr>
    </w:p>
    <w:p w14:paraId="45E7C7EA" w14:textId="79AABB3D" w:rsidR="00725CB5" w:rsidRDefault="00725CB5" w:rsidP="00725CB5">
      <w:pPr>
        <w:rPr>
          <w:rFonts w:cstheme="minorHAnsi"/>
          <w:lang w:val="gl-ES"/>
        </w:rPr>
      </w:pPr>
      <w:r w:rsidRPr="00725CB5">
        <w:rPr>
          <w:rFonts w:cstheme="minorHAnsi"/>
          <w:lang w:val="gl-ES"/>
        </w:rPr>
        <w:lastRenderedPageBreak/>
        <w:t>-Cada vez que se inserta ClasificacionPiloto guarda en un tabla Log los datos insertados</w:t>
      </w:r>
    </w:p>
    <w:p w14:paraId="25DE0188" w14:textId="77777777" w:rsidR="00725CB5" w:rsidRDefault="00725CB5" w:rsidP="00725CB5">
      <w:pPr>
        <w:rPr>
          <w:rFonts w:cstheme="minorHAnsi"/>
          <w:lang w:val="gl-ES"/>
        </w:rPr>
      </w:pPr>
    </w:p>
    <w:p w14:paraId="2DDEC0B2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CREATE TABLE LogClasificacion (</w:t>
      </w:r>
    </w:p>
    <w:p w14:paraId="5593339F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id INT AUTO_INCREMENT PRIMARY KEY,</w:t>
      </w:r>
    </w:p>
    <w:p w14:paraId="0B303521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mensaje TEXT,</w:t>
      </w:r>
    </w:p>
    <w:p w14:paraId="5372E8B6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fecha TIMESTAMP DEFAULT CURRENT_TIMESTAMP</w:t>
      </w:r>
    </w:p>
    <w:p w14:paraId="7A567105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);</w:t>
      </w:r>
    </w:p>
    <w:p w14:paraId="613AC407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</w:p>
    <w:p w14:paraId="267F1A16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DELIMITER //</w:t>
      </w:r>
    </w:p>
    <w:p w14:paraId="751873CA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CREATE TRIGGER registrar_log_clasificacion_piloto</w:t>
      </w:r>
    </w:p>
    <w:p w14:paraId="461EF642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AFTER INSERT ON ClasificacionPiloto</w:t>
      </w:r>
    </w:p>
    <w:p w14:paraId="2CDA0EC8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FOR EACH ROW</w:t>
      </w:r>
    </w:p>
    <w:p w14:paraId="4475C91A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BEGIN</w:t>
      </w:r>
    </w:p>
    <w:p w14:paraId="75B0B7FE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DECLARE piloto_nombre VARCHAR(255);</w:t>
      </w:r>
    </w:p>
    <w:p w14:paraId="178F8B67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DECLARE temporada_anio INT;</w:t>
      </w:r>
    </w:p>
    <w:p w14:paraId="78E3B945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SELECT p.nombre INTO piloto_nombre FROM Piloto p WHERE p.id = NEW.idPiloto;</w:t>
      </w:r>
    </w:p>
    <w:p w14:paraId="53477783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SELECT t.año INTO temporada_anio FROM Temporada t WHERE t.id = NEW.idTemporada;</w:t>
      </w:r>
    </w:p>
    <w:p w14:paraId="77C0C8B5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INSERT INTO LogClasificacion (mensaje)</w:t>
      </w:r>
    </w:p>
    <w:p w14:paraId="39E0CC14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VALUES (</w:t>
      </w:r>
    </w:p>
    <w:p w14:paraId="0001ECB8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  CONCAT('Piloto "', piloto_nombre, '" se clasificó en la posición ', NEW.posicion,</w:t>
      </w:r>
    </w:p>
    <w:p w14:paraId="64E2ECF7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         ' con ', NEW.puntos, ' puntos en la temporada ', temporada_anio, '.')</w:t>
      </w:r>
    </w:p>
    <w:p w14:paraId="70A99A51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);</w:t>
      </w:r>
    </w:p>
    <w:p w14:paraId="35921448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END //</w:t>
      </w:r>
    </w:p>
    <w:p w14:paraId="0B0692B4" w14:textId="4020D590" w:rsidR="00725CB5" w:rsidRPr="00725CB5" w:rsidRDefault="00725CB5" w:rsidP="00725CB5">
      <w:pPr>
        <w:rPr>
          <w:rFonts w:ascii="Consolas" w:hAnsi="Consolas" w:cstheme="minorHAnsi"/>
          <w:color w:val="FFFFFF" w:themeColor="background1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DELIMITER ;</w:t>
      </w:r>
    </w:p>
    <w:p w14:paraId="61941186" w14:textId="08713AF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DAEEDDA" w14:textId="50ED875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36CD7C9" w14:textId="419F1E0D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10509F02" w14:textId="77777777" w:rsidR="00725CB5" w:rsidRPr="00453B24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64E2A27D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10" w:name="_Toc198814054"/>
      <w:r w:rsidRPr="001A7FE5">
        <w:rPr>
          <w:lang w:val="gl-ES"/>
        </w:rPr>
        <w:lastRenderedPageBreak/>
        <w:t>Consultas SQL</w:t>
      </w:r>
      <w:bookmarkEnd w:id="10"/>
    </w:p>
    <w:p w14:paraId="41F1C3E1" w14:textId="15F5C3AA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-- Rankinfg de pilotos por temportadas:</w:t>
      </w:r>
    </w:p>
    <w:p w14:paraId="72F4611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243D545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5FDA902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cp.puntos,</w:t>
      </w:r>
    </w:p>
    <w:p w14:paraId="5ED951F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cp.posicion</w:t>
      </w:r>
    </w:p>
    <w:p w14:paraId="5229EE6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ClasificacionPiloto cp</w:t>
      </w:r>
    </w:p>
    <w:p w14:paraId="2DABF3C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cp.idPiloto = p.id</w:t>
      </w:r>
    </w:p>
    <w:p w14:paraId="38B41DF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cp.idTemporada = 1</w:t>
      </w:r>
    </w:p>
    <w:p w14:paraId="70EF670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cp.puntos DESC;</w:t>
      </w:r>
    </w:p>
    <w:p w14:paraId="2B51260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32CBF5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-- Participacion de pilotos/coche por temporada:</w:t>
      </w:r>
    </w:p>
    <w:p w14:paraId="46B4926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860EBD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9450F1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t.año,</w:t>
      </w:r>
    </w:p>
    <w:p w14:paraId="4961D49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4925141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e.nombre AS equipo,</w:t>
      </w:r>
    </w:p>
    <w:p w14:paraId="2E7FDC5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c.nombre AS coche,</w:t>
      </w:r>
    </w:p>
    <w:p w14:paraId="7A35D63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pte.numeroCoche</w:t>
      </w:r>
    </w:p>
    <w:p w14:paraId="7E67F48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PilotoTemporadaEquipo pte</w:t>
      </w:r>
    </w:p>
    <w:p w14:paraId="751D360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p.id = pte.idPiloto</w:t>
      </w:r>
    </w:p>
    <w:p w14:paraId="7CADEFD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Equipo e ON e.id = pte.idEquipo</w:t>
      </w:r>
    </w:p>
    <w:p w14:paraId="37D835A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CocheTemporada c ON c.id = pte.idCocheTemporada</w:t>
      </w:r>
    </w:p>
    <w:p w14:paraId="7C8FE47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Temporada t ON t.id = pte.idTemporada</w:t>
      </w:r>
    </w:p>
    <w:p w14:paraId="373CB96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pte.idTemporada = 1;</w:t>
      </w:r>
    </w:p>
    <w:p w14:paraId="2FA11D73" w14:textId="10600848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2A7C7C" w14:textId="2BF68215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E91BB9" w14:textId="4BD9559C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BB60D7F" w14:textId="4230BA72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6D8440" w14:textId="1E77671D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5BB9189" w14:textId="67CB11FA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7DA28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2F3A2BD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Piloto con mas vueltasRapidas en una temporada:</w:t>
      </w:r>
    </w:p>
    <w:p w14:paraId="67B6FDF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2397CE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2279FFD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3D58A50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COUNT(*) AS vueltas_rapidas</w:t>
      </w:r>
    </w:p>
    <w:p w14:paraId="0CC1150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ResultadoGranPremio r</w:t>
      </w:r>
    </w:p>
    <w:p w14:paraId="664F980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GranPremio g ON g.id = r.idGranPremio</w:t>
      </w:r>
    </w:p>
    <w:p w14:paraId="1689695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p.id = r.idPiloto</w:t>
      </w:r>
    </w:p>
    <w:p w14:paraId="309B0C0B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r.obtuvo_punto_vuelta_rapida = TRUE</w:t>
      </w:r>
    </w:p>
    <w:p w14:paraId="4729C8E1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AND g.idTemporada = 1</w:t>
      </w:r>
    </w:p>
    <w:p w14:paraId="290C332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GROUP BY p.id</w:t>
      </w:r>
    </w:p>
    <w:p w14:paraId="54127F8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vueltas_rapidas DESC;</w:t>
      </w:r>
    </w:p>
    <w:p w14:paraId="64B4737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BF0A0D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-- Duracion tipo de neunatico por piloto</w:t>
      </w:r>
    </w:p>
    <w:p w14:paraId="30F182CB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33792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1DBB3A4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32B7E50D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n.compuesto,</w:t>
      </w:r>
    </w:p>
    <w:p w14:paraId="53DAF81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SUM(n.vueltas_usado) AS total_vueltas</w:t>
      </w:r>
    </w:p>
    <w:p w14:paraId="126C786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NeumaticoUsado n</w:t>
      </w:r>
    </w:p>
    <w:p w14:paraId="6654C0E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ResultadoGranPremio r ON n.idResultadoGP = r.id</w:t>
      </w:r>
    </w:p>
    <w:p w14:paraId="5C79D09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GranPremio g ON r.idGranPremio = g.id</w:t>
      </w:r>
    </w:p>
    <w:p w14:paraId="4844D75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r.idPiloto = p.id</w:t>
      </w:r>
    </w:p>
    <w:p w14:paraId="14055F26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g.idTemporada = 1</w:t>
      </w:r>
    </w:p>
    <w:p w14:paraId="2D20000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GROUP BY p.id, n.compuesto</w:t>
      </w:r>
    </w:p>
    <w:p w14:paraId="3FAE1AD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p.nombre, total_vueltas DESC;</w:t>
      </w:r>
    </w:p>
    <w:p w14:paraId="154834C0" w14:textId="12D0CE71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8C7DEB" w14:textId="7BC79B66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3A1A226" w14:textId="5AD65CA7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CAD4C21" w14:textId="4F4E898B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2FF8792" w14:textId="700098FE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1FA47E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E1C554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Pilotos sancionados:</w:t>
      </w:r>
    </w:p>
    <w:p w14:paraId="7000997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620BB90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76C5285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pe.tipo_penalizacion,</w:t>
      </w:r>
    </w:p>
    <w:p w14:paraId="04A873C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pe.descripcion,</w:t>
      </w:r>
    </w:p>
    <w:p w14:paraId="4D6F91A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pe.vuelta,</w:t>
      </w:r>
    </w:p>
    <w:p w14:paraId="4C33C27B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g.nombreGranPremio</w:t>
      </w:r>
    </w:p>
    <w:p w14:paraId="78B8CA76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Penalizacion pe</w:t>
      </w:r>
    </w:p>
    <w:p w14:paraId="643C12A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p.id = pe.idPiloto</w:t>
      </w:r>
    </w:p>
    <w:p w14:paraId="6FA40E7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GranPremio g ON g.id = pe.idGranPremio</w:t>
      </w:r>
    </w:p>
    <w:p w14:paraId="03CCEDB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g.idTemporada = 1</w:t>
      </w:r>
    </w:p>
    <w:p w14:paraId="67C8355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p.nombre, g.fecha;</w:t>
      </w:r>
    </w:p>
    <w:p w14:paraId="06B3E6E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EAD4B7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-- Mejores coche por peso/potencia</w:t>
      </w:r>
    </w:p>
    <w:p w14:paraId="1935B6A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AD000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3E6105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e.nombre AS equipo,</w:t>
      </w:r>
    </w:p>
    <w:p w14:paraId="3C0CA0C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c.nombre AS coche,</w:t>
      </w:r>
    </w:p>
    <w:p w14:paraId="4B80083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c.potencia,</w:t>
      </w:r>
    </w:p>
    <w:p w14:paraId="09C7383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c.peso_coche</w:t>
      </w:r>
    </w:p>
    <w:p w14:paraId="3AC4457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CocheTemporada c</w:t>
      </w:r>
    </w:p>
    <w:p w14:paraId="16AA860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Equipo e ON e.id = c.idEquipo</w:t>
      </w:r>
    </w:p>
    <w:p w14:paraId="26E4AE8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c.idTemporada = 1</w:t>
      </w:r>
    </w:p>
    <w:p w14:paraId="65807697" w14:textId="72389B90" w:rsidR="00A86400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c.potencia DESC;</w:t>
      </w:r>
    </w:p>
    <w:p w14:paraId="00B4CAA5" w14:textId="32CEBBA3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012FB0" w14:textId="088F3F41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A7A6758" w14:textId="44DB86CA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4CEDBE9" w14:textId="7ED73C07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226D633" w14:textId="46F42D88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838D6E" w14:textId="71D57253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48FD14A" w14:textId="3C5CD687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09EE04B" w14:textId="77777777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F35BE1E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Promedio de paradas por piloto</w:t>
      </w:r>
    </w:p>
    <w:p w14:paraId="1BCB2EA3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CC8DD5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20E0EA7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ROUND(AVG(r.paradas_box), 2) AS promedio_paradas</w:t>
      </w:r>
    </w:p>
    <w:p w14:paraId="6F8F9B1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FROM ResultadoGranPremio r</w:t>
      </w:r>
    </w:p>
    <w:p w14:paraId="733E971A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Piloto p ON p.id = r.idPiloto</w:t>
      </w:r>
    </w:p>
    <w:p w14:paraId="4337AC1E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GranPremio g ON g.id = r.idGranPremio</w:t>
      </w:r>
    </w:p>
    <w:p w14:paraId="49D2D57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WHERE g.idTemporada = 1</w:t>
      </w:r>
    </w:p>
    <w:p w14:paraId="3854E70A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GROUP BY p.id</w:t>
      </w:r>
    </w:p>
    <w:p w14:paraId="2C30412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ORDER BY promedio_paradas ASC;</w:t>
      </w:r>
    </w:p>
    <w:p w14:paraId="52412D52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7471B1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-- piloto con mas polePosition</w:t>
      </w:r>
    </w:p>
    <w:p w14:paraId="733A510A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1F43E040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09FEB538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COUNT(*) AS pole_positions</w:t>
      </w:r>
    </w:p>
    <w:p w14:paraId="0B7AE124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FROM Qualy q</w:t>
      </w:r>
    </w:p>
    <w:p w14:paraId="041BD39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Piloto p ON p.id = q.idPiloto</w:t>
      </w:r>
    </w:p>
    <w:p w14:paraId="3A91BD9F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GranPremio g ON g.id = q.idGranPremio</w:t>
      </w:r>
    </w:p>
    <w:p w14:paraId="04244E36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WHERE q.posicion = 1 AND g.idTemporada = 1</w:t>
      </w:r>
    </w:p>
    <w:p w14:paraId="7FD93219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GROUP BY p.id</w:t>
      </w:r>
    </w:p>
    <w:p w14:paraId="4A63EA09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ORDER BY pole_positions DESC;</w:t>
      </w:r>
    </w:p>
    <w:p w14:paraId="761625F8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</w:p>
    <w:p w14:paraId="4ABB9EF8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-- Numero de carreras por pais</w:t>
      </w:r>
    </w:p>
    <w:p w14:paraId="1ACE5DF2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SELECT </w:t>
      </w:r>
    </w:p>
    <w:p w14:paraId="79F6DC2F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c.pais,</w:t>
      </w:r>
    </w:p>
    <w:p w14:paraId="0E69FE06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COUNT(*) AS grandes_premios</w:t>
      </w:r>
    </w:p>
    <w:p w14:paraId="1342E4E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FROM GranPremio gp</w:t>
      </w:r>
    </w:p>
    <w:p w14:paraId="085438A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Circuito c ON c.id = gp.idCircuito</w:t>
      </w:r>
    </w:p>
    <w:p w14:paraId="220E2421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WHERE gp.idTemporada = 1</w:t>
      </w:r>
    </w:p>
    <w:p w14:paraId="138CC814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GROUP BY c.pais</w:t>
      </w:r>
    </w:p>
    <w:p w14:paraId="1AE462B0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ORDER BY grandes_premios DESC;</w:t>
      </w:r>
    </w:p>
    <w:p w14:paraId="46AAAEF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D07EA7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promedio de posicion por pilotos</w:t>
      </w:r>
    </w:p>
    <w:p w14:paraId="53BAA6CE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A9E02EE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AE332F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5927D52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ROUND(AVG(r.posicion), 2) AS promedio_posicion</w:t>
      </w:r>
    </w:p>
    <w:p w14:paraId="6829DAD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FROM ResultadoGranPremio r</w:t>
      </w:r>
    </w:p>
    <w:p w14:paraId="28BD4C7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Piloto p ON p.id = r.idPiloto</w:t>
      </w:r>
    </w:p>
    <w:p w14:paraId="012C1DD9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GranPremio g ON g.id = r.idGranPremio</w:t>
      </w:r>
    </w:p>
    <w:p w14:paraId="1481B76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WHERE g.idTemporada = 1</w:t>
      </w:r>
    </w:p>
    <w:p w14:paraId="4F665671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GROUP BY p.id</w:t>
      </w:r>
    </w:p>
    <w:p w14:paraId="0D7F2104" w14:textId="240F18D6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ORDER BY promedio_posicion ASC;</w:t>
      </w:r>
    </w:p>
    <w:p w14:paraId="0DAF1769" w14:textId="1121DE41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5B58258D" w14:textId="5FA56611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67497DD4" w14:textId="096D1E30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3A2BC7B1" w14:textId="3C98AA3E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47C7D74D" w14:textId="589B8973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408A3848" w14:textId="7A0F829F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401304C0" w14:textId="34A9FE4F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788DFE41" w14:textId="7A5FF07B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4D999C0A" w14:textId="19040121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49AC0C21" w14:textId="685A3038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66F8B333" w14:textId="6DFFAA14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042CB974" w14:textId="42D3581B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40E7C9CB" w14:textId="17353D40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707B852E" w14:textId="4DB13A1C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230F1C84" w14:textId="15C5AD5A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5B980E6A" w14:textId="736DE59A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5A0E30C4" w14:textId="6D71B7BA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3EA24352" w14:textId="71FD783A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23FA484D" w14:textId="77777777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7585AF8C" w14:textId="77777777" w:rsidR="00183AD1" w:rsidRP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0C526F40" w14:textId="52C7E1DF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 xml:space="preserve"> </w:t>
      </w:r>
      <w:bookmarkStart w:id="11" w:name="_Toc198814055"/>
      <w:r w:rsidRPr="001A7FE5">
        <w:rPr>
          <w:lang w:val="gl-ES"/>
        </w:rPr>
        <w:t>Casos de Prueba y Simulación</w:t>
      </w:r>
      <w:bookmarkEnd w:id="11"/>
    </w:p>
    <w:p w14:paraId="5930FCE7" w14:textId="1758F4BF" w:rsidR="005B5CDB" w:rsidRPr="005B5CDB" w:rsidRDefault="005B5CDB" w:rsidP="005B5CDB">
      <w:pPr>
        <w:rPr>
          <w:lang w:val="gl-ES"/>
        </w:rPr>
      </w:pPr>
      <w:r>
        <w:rPr>
          <w:lang w:val="gl-ES"/>
        </w:rPr>
        <w:t>INSERCION</w:t>
      </w:r>
    </w:p>
    <w:p w14:paraId="5AB28C4E" w14:textId="77777777" w:rsidR="005B5CDB" w:rsidRPr="00B64035" w:rsidRDefault="005B5CDB" w:rsidP="005B5CDB">
      <w:pPr>
        <w:rPr>
          <w:color w:val="FFFFFF" w:themeColor="background1"/>
          <w:lang w:val="gl-ES"/>
        </w:rPr>
      </w:pPr>
      <w:r w:rsidRPr="00B64035">
        <w:rPr>
          <w:color w:val="FFFFFF" w:themeColor="background1"/>
          <w:highlight w:val="black"/>
          <w:lang w:val="gl-ES"/>
        </w:rPr>
        <w:t>-- caso de prueba: Insertar Piloto:</w:t>
      </w:r>
    </w:p>
    <w:p w14:paraId="0EBD7F47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Piloto (nombre, abreviatura, nacionalidad, altura, peso, fecha_nacimiento, numero_licencia, foto_url)</w:t>
      </w:r>
    </w:p>
    <w:p w14:paraId="16C892B3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('Max Verstappen', 'VER', 'Países Bajos', 1.81, 72, '1997-09-30', 'MV33F1', 'https://example.com/verstappen.jpg');</w:t>
      </w:r>
    </w:p>
    <w:p w14:paraId="27B09094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BA75668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Insertar Equipo</w:t>
      </w:r>
    </w:p>
    <w:p w14:paraId="1DAAA90D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Equipo (nombre, pais, color, sede_principal, director_equipo, año_fundacion, logo_url)</w:t>
      </w:r>
    </w:p>
    <w:p w14:paraId="37242653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('Red Bull Racing', 'Austria', 'Azul y Rojo', 'Milton Keynes', 'Christian Horner', 2005, 'https://example.com/redbull.png');</w:t>
      </w:r>
    </w:p>
    <w:p w14:paraId="00DF0663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04BB57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Insertar Temporada</w:t>
      </w:r>
    </w:p>
    <w:p w14:paraId="5B93B4FF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Equipo (nombre, pais, color, sede_principal, director_equipo, año_fundacion, logo_url)</w:t>
      </w:r>
    </w:p>
    <w:p w14:paraId="4C938F69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('Red Bull Racing', 'Austria', 'Azul y Rojo', 'Milton Keynes', 'Christian Horner', 2005, 'https://example.com/redbull.png');</w:t>
      </w:r>
    </w:p>
    <w:p w14:paraId="53F19F89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82364A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 xml:space="preserve">-- Insertar circuito </w:t>
      </w:r>
    </w:p>
    <w:p w14:paraId="5969A7D2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Circuito (nombre, localizacion, pais, kilometros, numero_vueltas, record_vuelta, tipo_circuito, longitud_pit_lane)</w:t>
      </w:r>
    </w:p>
    <w:p w14:paraId="455815B4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('Circuit de Spa-Francorchamps', 'Stavelot', 'Bélgica', 7.004, 44, '1:46.286', 'Permanente', 0.390);</w:t>
      </w:r>
    </w:p>
    <w:p w14:paraId="5F45823D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A254ED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insertar Coche-Temporada</w:t>
      </w:r>
    </w:p>
    <w:p w14:paraId="56A0B7C0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CocheTemporada (nombre, motor, idEquipo, idTemporada, especificaciones_tecnicas, peso_coche, potencia)</w:t>
      </w:r>
    </w:p>
    <w:p w14:paraId="6EB62EAB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('RB19', 'Honda', 1, 1, 'Chasis aerodinámico optimizado', 798.0, 1050.0);</w:t>
      </w:r>
    </w:p>
    <w:p w14:paraId="5E2941DE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D0C347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Asociar piloto/equipo</w:t>
      </w:r>
    </w:p>
    <w:p w14:paraId="36E06EA2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PilotoTemporadaEquipo (idTemporada, idPiloto, idEquipo, idCocheTemporada, numeroCoche)</w:t>
      </w:r>
    </w:p>
    <w:p w14:paraId="5182AF68" w14:textId="4C00AAE3" w:rsidR="00A86400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(1, 1, 1, 1, 33);</w:t>
      </w:r>
    </w:p>
    <w:p w14:paraId="5D1613A1" w14:textId="2A2931C2" w:rsidR="00B64035" w:rsidRPr="005B5CDB" w:rsidRDefault="00B64035" w:rsidP="00B64035">
      <w:pPr>
        <w:rPr>
          <w:lang w:val="gl-ES"/>
        </w:rPr>
      </w:pPr>
      <w:r>
        <w:rPr>
          <w:lang w:val="gl-ES"/>
        </w:rPr>
        <w:lastRenderedPageBreak/>
        <w:t>Verificación Claves Foráneas: Deben dar consultas vacias</w:t>
      </w:r>
    </w:p>
    <w:p w14:paraId="5210996A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Verificar claves foraneas</w:t>
      </w:r>
    </w:p>
    <w:p w14:paraId="61DA5A90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Verificar que todos los pilotos en Temporada existen</w:t>
      </w:r>
    </w:p>
    <w:p w14:paraId="10D1251A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t.id, t.año, p.id AS piloto_id</w:t>
      </w:r>
    </w:p>
    <w:p w14:paraId="4289014E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Temporada t</w:t>
      </w:r>
    </w:p>
    <w:p w14:paraId="1D03E348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Piloto p ON t.idPilotoGANADOR = p.id</w:t>
      </w:r>
    </w:p>
    <w:p w14:paraId="393301BF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p.id IS NULL;</w:t>
      </w:r>
    </w:p>
    <w:p w14:paraId="74D6C5E3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E729CEF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Verificar que todos los equipos en Temporada existen</w:t>
      </w:r>
    </w:p>
    <w:p w14:paraId="3DFB6640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t.id, t.año, e.id AS equipo_id</w:t>
      </w:r>
    </w:p>
    <w:p w14:paraId="708E6E9A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Temporada t</w:t>
      </w:r>
    </w:p>
    <w:p w14:paraId="2336037B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Equipo e ON t.idEquipoGANADOR = e.id</w:t>
      </w:r>
    </w:p>
    <w:p w14:paraId="6A305122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e.id IS NULL;</w:t>
      </w:r>
    </w:p>
    <w:p w14:paraId="5AA5822E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801014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Pilotos asignados a temporadas que no existen</w:t>
      </w:r>
    </w:p>
    <w:p w14:paraId="3DF5A249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pte.id, pte.idTemporada</w:t>
      </w:r>
    </w:p>
    <w:p w14:paraId="135FAE41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PilotoTemporadaEquipo pte</w:t>
      </w:r>
    </w:p>
    <w:p w14:paraId="58AC9E06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Temporada t ON pte.idTemporada = t.id</w:t>
      </w:r>
    </w:p>
    <w:p w14:paraId="71371EAC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t.id IS NULL;</w:t>
      </w:r>
    </w:p>
    <w:p w14:paraId="6AA0AC29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0F98E84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Pilotos asignados a equipos que no existen</w:t>
      </w:r>
    </w:p>
    <w:p w14:paraId="70DD2DD3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pte.id, pte.idEquipo</w:t>
      </w:r>
    </w:p>
    <w:p w14:paraId="7033E99E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PilotoTemporadaEquipo pte</w:t>
      </w:r>
    </w:p>
    <w:p w14:paraId="129636E1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Equipo e ON pte.idEquipo = e.id</w:t>
      </w:r>
    </w:p>
    <w:p w14:paraId="27C41F8B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e.id IS NULL;</w:t>
      </w:r>
    </w:p>
    <w:p w14:paraId="29FAEE1D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8DA77A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Pilotos asignados a coches que no existen</w:t>
      </w:r>
    </w:p>
    <w:p w14:paraId="475EBE19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pte.id, pte.idCocheTemporada</w:t>
      </w:r>
    </w:p>
    <w:p w14:paraId="18AFA990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PilotoTemporadaEquipo pte</w:t>
      </w:r>
    </w:p>
    <w:p w14:paraId="2608C30B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CocheTemporada ct ON pte.idCocheTemporada = ct.id</w:t>
      </w:r>
    </w:p>
    <w:p w14:paraId="50A8A89F" w14:textId="392F4CA5" w:rsidR="00B64035" w:rsidRPr="00B64035" w:rsidRDefault="00B64035" w:rsidP="00B64035">
      <w:pPr>
        <w:rPr>
          <w:rFonts w:ascii="Consolas" w:hAnsi="Consolas"/>
          <w:color w:val="FFFFFF" w:themeColor="background1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ct.id IS NULL;</w:t>
      </w:r>
    </w:p>
    <w:p w14:paraId="1D901BB9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12" w:name="_Toc198814056"/>
      <w:r w:rsidRPr="001A7FE5">
        <w:rPr>
          <w:lang w:val="gl-ES"/>
        </w:rPr>
        <w:lastRenderedPageBreak/>
        <w:t>Resultados y Verificación</w:t>
      </w:r>
      <w:bookmarkEnd w:id="12"/>
    </w:p>
    <w:p w14:paraId="09FFE7C8" w14:textId="23AED8AE" w:rsidR="00A86400" w:rsidRDefault="00F35266" w:rsidP="001A7FE5">
      <w:pPr>
        <w:rPr>
          <w:lang w:val="gl-ES"/>
        </w:rPr>
      </w:pPr>
      <w:r>
        <w:rPr>
          <w:lang w:val="gl-ES"/>
        </w:rPr>
        <w:t>Las pruebas de Inserccion/modificacion se efectúan correctamente.</w:t>
      </w:r>
    </w:p>
    <w:tbl>
      <w:tblPr>
        <w:tblW w:w="8352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3194"/>
        <w:gridCol w:w="3175"/>
      </w:tblGrid>
      <w:tr w:rsidR="005F0CDA" w:rsidRPr="00F35266" w14:paraId="4CCB3F2E" w14:textId="77777777" w:rsidTr="00B8535C">
        <w:trPr>
          <w:trHeight w:val="53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B5F550" w14:textId="77777777" w:rsidR="005F0CDA" w:rsidRPr="00F35266" w:rsidRDefault="005F0CDA" w:rsidP="00B853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Verificación</w:t>
            </w:r>
          </w:p>
        </w:tc>
        <w:tc>
          <w:tcPr>
            <w:tcW w:w="0" w:type="auto"/>
            <w:vAlign w:val="center"/>
            <w:hideMark/>
          </w:tcPr>
          <w:p w14:paraId="0990D06A" w14:textId="77777777" w:rsidR="005F0CDA" w:rsidRPr="00F35266" w:rsidRDefault="005F0CDA" w:rsidP="00B853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13981787" w14:textId="77777777" w:rsidR="005F0CDA" w:rsidRPr="00F35266" w:rsidRDefault="005F0CDA" w:rsidP="00B853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Resultado Obtenido</w:t>
            </w:r>
          </w:p>
        </w:tc>
      </w:tr>
      <w:tr w:rsidR="005F0CDA" w:rsidRPr="00F35266" w14:paraId="754BBE5B" w14:textId="77777777" w:rsidTr="00B8535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2C4396D6" w14:textId="65744794" w:rsidR="005F0CDA" w:rsidRPr="00F35266" w:rsidRDefault="005F0CDA" w:rsidP="00B853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Select</w:t>
            </w:r>
          </w:p>
        </w:tc>
        <w:tc>
          <w:tcPr>
            <w:tcW w:w="0" w:type="auto"/>
            <w:vAlign w:val="center"/>
            <w:hideMark/>
          </w:tcPr>
          <w:p w14:paraId="37FE6264" w14:textId="64E88D1E" w:rsidR="005F0CDA" w:rsidRPr="00F35266" w:rsidRDefault="005F0CDA" w:rsidP="00B853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R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esultado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OK</w:t>
            </w:r>
          </w:p>
        </w:tc>
        <w:tc>
          <w:tcPr>
            <w:tcW w:w="0" w:type="auto"/>
            <w:vAlign w:val="center"/>
            <w:hideMark/>
          </w:tcPr>
          <w:p w14:paraId="35115738" w14:textId="7B2681DD" w:rsidR="005F0CDA" w:rsidRPr="00F35266" w:rsidRDefault="005F0CDA" w:rsidP="00B853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OK</w:t>
            </w:r>
          </w:p>
        </w:tc>
      </w:tr>
      <w:tr w:rsidR="005F0CDA" w:rsidRPr="00F35266" w14:paraId="481838D7" w14:textId="77777777" w:rsidTr="00B8535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75D2A00B" w14:textId="66377755" w:rsidR="005F0CDA" w:rsidRPr="00F35266" w:rsidRDefault="005F0CDA" w:rsidP="00B853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Update</w:t>
            </w:r>
          </w:p>
        </w:tc>
        <w:tc>
          <w:tcPr>
            <w:tcW w:w="0" w:type="auto"/>
            <w:vAlign w:val="center"/>
            <w:hideMark/>
          </w:tcPr>
          <w:p w14:paraId="2C52B0EC" w14:textId="6FDD1D65" w:rsidR="005F0CDA" w:rsidRPr="00F35266" w:rsidRDefault="005F0CDA" w:rsidP="00B853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R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esultado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OK</w:t>
            </w:r>
          </w:p>
        </w:tc>
        <w:tc>
          <w:tcPr>
            <w:tcW w:w="0" w:type="auto"/>
            <w:vAlign w:val="center"/>
            <w:hideMark/>
          </w:tcPr>
          <w:p w14:paraId="7B5A0900" w14:textId="6BF19440" w:rsidR="005F0CDA" w:rsidRPr="00F35266" w:rsidRDefault="005F0CDA" w:rsidP="00B853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OK</w:t>
            </w:r>
          </w:p>
        </w:tc>
      </w:tr>
      <w:tr w:rsidR="005F0CDA" w:rsidRPr="00F35266" w14:paraId="216A8AC0" w14:textId="77777777" w:rsidTr="00B8535C">
        <w:trPr>
          <w:trHeight w:val="539"/>
          <w:tblCellSpacing w:w="15" w:type="dxa"/>
        </w:trPr>
        <w:tc>
          <w:tcPr>
            <w:tcW w:w="0" w:type="auto"/>
            <w:vAlign w:val="center"/>
            <w:hideMark/>
          </w:tcPr>
          <w:p w14:paraId="6449630D" w14:textId="32F32784" w:rsidR="005F0CDA" w:rsidRPr="00F35266" w:rsidRDefault="005F0CDA" w:rsidP="00B853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Insert</w:t>
            </w:r>
          </w:p>
        </w:tc>
        <w:tc>
          <w:tcPr>
            <w:tcW w:w="0" w:type="auto"/>
            <w:vAlign w:val="center"/>
            <w:hideMark/>
          </w:tcPr>
          <w:p w14:paraId="6E69C67B" w14:textId="1724CE94" w:rsidR="005F0CDA" w:rsidRPr="00F35266" w:rsidRDefault="005F0CDA" w:rsidP="00B853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R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esultado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OK</w:t>
            </w:r>
          </w:p>
        </w:tc>
        <w:tc>
          <w:tcPr>
            <w:tcW w:w="0" w:type="auto"/>
            <w:vAlign w:val="center"/>
            <w:hideMark/>
          </w:tcPr>
          <w:p w14:paraId="6AF057F0" w14:textId="50EEEBB3" w:rsidR="005F0CDA" w:rsidRPr="00F35266" w:rsidRDefault="005F0CDA" w:rsidP="00B853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OK</w:t>
            </w:r>
          </w:p>
        </w:tc>
      </w:tr>
    </w:tbl>
    <w:p w14:paraId="05BB625B" w14:textId="77777777" w:rsidR="005F0CDA" w:rsidRDefault="005F0CDA" w:rsidP="001A7FE5">
      <w:pPr>
        <w:rPr>
          <w:lang w:val="gl-ES"/>
        </w:rPr>
      </w:pPr>
    </w:p>
    <w:p w14:paraId="1208A0CD" w14:textId="3C4FF01A" w:rsidR="00F35266" w:rsidRDefault="00F35266" w:rsidP="001A7FE5">
      <w:pPr>
        <w:rPr>
          <w:lang w:val="gl-ES"/>
        </w:rPr>
      </w:pPr>
      <w:r>
        <w:rPr>
          <w:lang w:val="gl-ES"/>
        </w:rPr>
        <w:t>Las pruebas de detección de inconsistencias:</w:t>
      </w:r>
    </w:p>
    <w:tbl>
      <w:tblPr>
        <w:tblW w:w="8352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8"/>
        <w:gridCol w:w="2050"/>
        <w:gridCol w:w="2044"/>
      </w:tblGrid>
      <w:tr w:rsidR="00F35266" w:rsidRPr="00F35266" w14:paraId="1A1F8045" w14:textId="77777777" w:rsidTr="00F35266">
        <w:trPr>
          <w:trHeight w:val="53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457174" w14:textId="77777777" w:rsidR="00F35266" w:rsidRPr="00F35266" w:rsidRDefault="00F35266" w:rsidP="00F352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Verificación</w:t>
            </w:r>
          </w:p>
        </w:tc>
        <w:tc>
          <w:tcPr>
            <w:tcW w:w="0" w:type="auto"/>
            <w:vAlign w:val="center"/>
            <w:hideMark/>
          </w:tcPr>
          <w:p w14:paraId="461E3A5E" w14:textId="77777777" w:rsidR="00F35266" w:rsidRPr="00F35266" w:rsidRDefault="00F35266" w:rsidP="00F352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10B21014" w14:textId="77777777" w:rsidR="00F35266" w:rsidRPr="00F35266" w:rsidRDefault="00F35266" w:rsidP="00F352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Resultado Obtenido</w:t>
            </w:r>
          </w:p>
        </w:tc>
      </w:tr>
      <w:tr w:rsidR="00F35266" w:rsidRPr="00F35266" w14:paraId="4DACBAA3" w14:textId="77777777" w:rsidTr="00F35266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4588A8F7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Temporadas con piloto ganador inexistente</w:t>
            </w:r>
          </w:p>
        </w:tc>
        <w:tc>
          <w:tcPr>
            <w:tcW w:w="0" w:type="auto"/>
            <w:vAlign w:val="center"/>
            <w:hideMark/>
          </w:tcPr>
          <w:p w14:paraId="26C6D3AA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34B2E29F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  <w:tr w:rsidR="00F35266" w:rsidRPr="00F35266" w14:paraId="4440AE97" w14:textId="77777777" w:rsidTr="00F35266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7680E6FD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Temporadas con equipo ganador inexistente</w:t>
            </w:r>
          </w:p>
        </w:tc>
        <w:tc>
          <w:tcPr>
            <w:tcW w:w="0" w:type="auto"/>
            <w:vAlign w:val="center"/>
            <w:hideMark/>
          </w:tcPr>
          <w:p w14:paraId="4A2A67B4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57D93E87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  <w:tr w:rsidR="00F35266" w:rsidRPr="00F35266" w14:paraId="23E0FCB8" w14:textId="77777777" w:rsidTr="00F35266">
        <w:trPr>
          <w:trHeight w:val="539"/>
          <w:tblCellSpacing w:w="15" w:type="dxa"/>
        </w:trPr>
        <w:tc>
          <w:tcPr>
            <w:tcW w:w="0" w:type="auto"/>
            <w:vAlign w:val="center"/>
            <w:hideMark/>
          </w:tcPr>
          <w:p w14:paraId="00769FC4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Pilotos asignados a temporadas que no existen</w:t>
            </w:r>
          </w:p>
        </w:tc>
        <w:tc>
          <w:tcPr>
            <w:tcW w:w="0" w:type="auto"/>
            <w:vAlign w:val="center"/>
            <w:hideMark/>
          </w:tcPr>
          <w:p w14:paraId="61DBCB90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481D3758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  <w:tr w:rsidR="00F35266" w:rsidRPr="00F35266" w14:paraId="117DA8D8" w14:textId="77777777" w:rsidTr="00F35266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094BD8D8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Pilotos asignados a equipos que no existen</w:t>
            </w:r>
          </w:p>
        </w:tc>
        <w:tc>
          <w:tcPr>
            <w:tcW w:w="0" w:type="auto"/>
            <w:vAlign w:val="center"/>
            <w:hideMark/>
          </w:tcPr>
          <w:p w14:paraId="3DCA7A36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1BBF35BF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  <w:tr w:rsidR="00F35266" w:rsidRPr="00F35266" w14:paraId="50638071" w14:textId="77777777" w:rsidTr="00F35266">
        <w:trPr>
          <w:trHeight w:val="321"/>
          <w:tblCellSpacing w:w="15" w:type="dxa"/>
        </w:trPr>
        <w:tc>
          <w:tcPr>
            <w:tcW w:w="0" w:type="auto"/>
            <w:vAlign w:val="center"/>
            <w:hideMark/>
          </w:tcPr>
          <w:p w14:paraId="1CC332C0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Pilotos asignados a coches que no existen</w:t>
            </w:r>
          </w:p>
        </w:tc>
        <w:tc>
          <w:tcPr>
            <w:tcW w:w="0" w:type="auto"/>
            <w:vAlign w:val="center"/>
            <w:hideMark/>
          </w:tcPr>
          <w:p w14:paraId="077E9FC8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1FC47FB2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</w:tbl>
    <w:p w14:paraId="014EE4A6" w14:textId="6B1AEF45" w:rsidR="00F35266" w:rsidRDefault="00F35266" w:rsidP="001A7FE5">
      <w:pPr>
        <w:rPr>
          <w:lang w:val="gl-ES"/>
        </w:rPr>
      </w:pPr>
    </w:p>
    <w:p w14:paraId="035A0928" w14:textId="301DE3FA" w:rsidR="00F35266" w:rsidRDefault="00F35266" w:rsidP="001A7FE5">
      <w:pPr>
        <w:rPr>
          <w:lang w:val="gl-ES"/>
        </w:rPr>
      </w:pPr>
    </w:p>
    <w:p w14:paraId="05BFBA40" w14:textId="2758E738" w:rsidR="00F35266" w:rsidRDefault="00F35266" w:rsidP="001A7FE5">
      <w:pPr>
        <w:rPr>
          <w:lang w:val="gl-ES"/>
        </w:rPr>
      </w:pPr>
    </w:p>
    <w:p w14:paraId="18AB0B24" w14:textId="74D7159A" w:rsidR="00F35266" w:rsidRDefault="00F35266" w:rsidP="001A7FE5">
      <w:pPr>
        <w:rPr>
          <w:lang w:val="gl-ES"/>
        </w:rPr>
      </w:pPr>
    </w:p>
    <w:p w14:paraId="7A64B79E" w14:textId="04E52036" w:rsidR="00F35266" w:rsidRDefault="00F35266" w:rsidP="001A7FE5">
      <w:pPr>
        <w:rPr>
          <w:lang w:val="gl-ES"/>
        </w:rPr>
      </w:pPr>
    </w:p>
    <w:p w14:paraId="65117C2D" w14:textId="6AD5ABE7" w:rsidR="00F35266" w:rsidRDefault="00F35266" w:rsidP="001A7FE5">
      <w:pPr>
        <w:rPr>
          <w:lang w:val="gl-ES"/>
        </w:rPr>
      </w:pPr>
    </w:p>
    <w:p w14:paraId="2230A9CA" w14:textId="3FEE8160" w:rsidR="00F35266" w:rsidRDefault="00F35266" w:rsidP="001A7FE5">
      <w:pPr>
        <w:rPr>
          <w:lang w:val="gl-ES"/>
        </w:rPr>
      </w:pPr>
    </w:p>
    <w:p w14:paraId="3BE6154B" w14:textId="04CBBAC9" w:rsidR="00F35266" w:rsidRDefault="00F35266" w:rsidP="001A7FE5">
      <w:pPr>
        <w:rPr>
          <w:lang w:val="gl-ES"/>
        </w:rPr>
      </w:pPr>
    </w:p>
    <w:p w14:paraId="16C97103" w14:textId="49013836" w:rsidR="00F35266" w:rsidRDefault="00F35266" w:rsidP="001A7FE5">
      <w:pPr>
        <w:rPr>
          <w:lang w:val="gl-ES"/>
        </w:rPr>
      </w:pPr>
    </w:p>
    <w:p w14:paraId="4ED64B54" w14:textId="0E14BBF2" w:rsidR="00F35266" w:rsidRDefault="00F35266" w:rsidP="001A7FE5">
      <w:pPr>
        <w:rPr>
          <w:lang w:val="gl-ES"/>
        </w:rPr>
      </w:pPr>
    </w:p>
    <w:p w14:paraId="4C7AF201" w14:textId="23A2E7F5" w:rsidR="00F35266" w:rsidRDefault="00F35266" w:rsidP="001A7FE5">
      <w:pPr>
        <w:rPr>
          <w:lang w:val="gl-ES"/>
        </w:rPr>
      </w:pPr>
    </w:p>
    <w:p w14:paraId="3BA96271" w14:textId="6C326AFB" w:rsidR="00F35266" w:rsidRDefault="00F35266" w:rsidP="001A7FE5">
      <w:pPr>
        <w:rPr>
          <w:lang w:val="gl-ES"/>
        </w:rPr>
      </w:pPr>
    </w:p>
    <w:p w14:paraId="653F0888" w14:textId="3E37323B" w:rsidR="00F35266" w:rsidRDefault="00F35266" w:rsidP="001A7FE5">
      <w:pPr>
        <w:rPr>
          <w:lang w:val="gl-ES"/>
        </w:rPr>
      </w:pPr>
    </w:p>
    <w:p w14:paraId="668EDFB1" w14:textId="12287679" w:rsidR="00F35266" w:rsidRDefault="00F35266" w:rsidP="001A7FE5">
      <w:pPr>
        <w:rPr>
          <w:lang w:val="gl-ES"/>
        </w:rPr>
      </w:pPr>
    </w:p>
    <w:p w14:paraId="3555CC63" w14:textId="378EAFEE" w:rsidR="00F35266" w:rsidRDefault="00F35266" w:rsidP="001A7FE5">
      <w:pPr>
        <w:rPr>
          <w:lang w:val="gl-ES"/>
        </w:rPr>
      </w:pPr>
    </w:p>
    <w:p w14:paraId="753017C3" w14:textId="77777777" w:rsidR="00F35266" w:rsidRPr="006E2FEC" w:rsidRDefault="00F35266" w:rsidP="001A7FE5">
      <w:pPr>
        <w:rPr>
          <w:u w:val="single"/>
          <w:lang w:val="gl-ES"/>
        </w:rPr>
      </w:pPr>
    </w:p>
    <w:p w14:paraId="396B9B7B" w14:textId="6A888E3E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13" w:name="_Toc198814057"/>
      <w:r w:rsidRPr="001A7FE5">
        <w:rPr>
          <w:lang w:val="gl-ES"/>
        </w:rPr>
        <w:lastRenderedPageBreak/>
        <w:t>Capturas de Pantalla (opcional)</w:t>
      </w:r>
      <w:bookmarkEnd w:id="13"/>
    </w:p>
    <w:p w14:paraId="13C5E214" w14:textId="77777777" w:rsidR="00F35266" w:rsidRPr="00F35266" w:rsidRDefault="00F35266" w:rsidP="00F35266">
      <w:pPr>
        <w:rPr>
          <w:lang w:val="gl-ES"/>
        </w:rPr>
      </w:pPr>
    </w:p>
    <w:p w14:paraId="70389483" w14:textId="297ECEEA" w:rsidR="00A86400" w:rsidRDefault="00F35266" w:rsidP="00A86400">
      <w:pPr>
        <w:rPr>
          <w:lang w:val="gl-ES"/>
        </w:rPr>
      </w:pPr>
      <w:r w:rsidRPr="00F35266">
        <w:rPr>
          <w:noProof/>
          <w:lang w:val="gl-ES"/>
        </w:rPr>
        <w:drawing>
          <wp:inline distT="0" distB="0" distL="0" distR="0" wp14:anchorId="346BCA2B" wp14:editId="722E0527">
            <wp:extent cx="5400040" cy="6924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C2F3" w14:textId="7D4792E1" w:rsidR="00F35266" w:rsidRDefault="00F35266" w:rsidP="00A86400">
      <w:pPr>
        <w:rPr>
          <w:lang w:val="gl-ES"/>
        </w:rPr>
      </w:pPr>
    </w:p>
    <w:p w14:paraId="3DDAC131" w14:textId="0C325922" w:rsidR="00F35266" w:rsidRDefault="00F35266" w:rsidP="00A86400">
      <w:pPr>
        <w:rPr>
          <w:lang w:val="gl-ES"/>
        </w:rPr>
      </w:pPr>
    </w:p>
    <w:p w14:paraId="02922926" w14:textId="3C414855" w:rsidR="00F35266" w:rsidRDefault="00F35266" w:rsidP="00A86400">
      <w:pPr>
        <w:rPr>
          <w:lang w:val="gl-ES"/>
        </w:rPr>
      </w:pPr>
    </w:p>
    <w:p w14:paraId="2F80C132" w14:textId="79805D3F" w:rsidR="00F35266" w:rsidRDefault="00F35266" w:rsidP="00A86400">
      <w:pPr>
        <w:rPr>
          <w:lang w:val="gl-ES"/>
        </w:rPr>
      </w:pPr>
    </w:p>
    <w:p w14:paraId="4C864208" w14:textId="32DCC778" w:rsidR="00F35266" w:rsidRDefault="00F35266" w:rsidP="00A86400">
      <w:pPr>
        <w:rPr>
          <w:lang w:val="gl-ES"/>
        </w:rPr>
      </w:pPr>
      <w:r w:rsidRPr="00F35266">
        <w:rPr>
          <w:noProof/>
          <w:lang w:val="gl-ES"/>
        </w:rPr>
        <w:lastRenderedPageBreak/>
        <w:drawing>
          <wp:inline distT="0" distB="0" distL="0" distR="0" wp14:anchorId="3A169D75" wp14:editId="20DBFF45">
            <wp:extent cx="5400040" cy="68351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26B" w14:textId="1CD0E00F" w:rsidR="00F35266" w:rsidRDefault="00F35266" w:rsidP="00A86400">
      <w:pPr>
        <w:rPr>
          <w:lang w:val="gl-ES"/>
        </w:rPr>
      </w:pPr>
    </w:p>
    <w:p w14:paraId="1430740C" w14:textId="21E0A69C" w:rsidR="00F35266" w:rsidRDefault="00F35266" w:rsidP="00A86400">
      <w:pPr>
        <w:rPr>
          <w:lang w:val="gl-ES"/>
        </w:rPr>
      </w:pPr>
    </w:p>
    <w:p w14:paraId="426475A1" w14:textId="23017BDB" w:rsidR="00F35266" w:rsidRDefault="00F35266" w:rsidP="00A86400">
      <w:pPr>
        <w:rPr>
          <w:lang w:val="gl-ES"/>
        </w:rPr>
      </w:pPr>
    </w:p>
    <w:p w14:paraId="0AF93649" w14:textId="15A44B11" w:rsidR="00F35266" w:rsidRDefault="00F35266" w:rsidP="00A86400">
      <w:pPr>
        <w:rPr>
          <w:lang w:val="gl-ES"/>
        </w:rPr>
      </w:pPr>
    </w:p>
    <w:p w14:paraId="5AE075A9" w14:textId="700EADDB" w:rsidR="00F35266" w:rsidRDefault="00F35266" w:rsidP="00A86400">
      <w:pPr>
        <w:rPr>
          <w:lang w:val="gl-ES"/>
        </w:rPr>
      </w:pPr>
    </w:p>
    <w:p w14:paraId="7E30A61D" w14:textId="2B61949B" w:rsidR="00F35266" w:rsidRDefault="00F35266" w:rsidP="00A86400">
      <w:pPr>
        <w:rPr>
          <w:lang w:val="gl-ES"/>
        </w:rPr>
      </w:pPr>
    </w:p>
    <w:p w14:paraId="598ED1B4" w14:textId="570FC699" w:rsidR="00F35266" w:rsidRDefault="00F35266" w:rsidP="00A86400">
      <w:pPr>
        <w:rPr>
          <w:lang w:val="gl-ES"/>
        </w:rPr>
      </w:pPr>
    </w:p>
    <w:p w14:paraId="1342BE1E" w14:textId="4BB5E856" w:rsidR="00F35266" w:rsidRDefault="00F35266" w:rsidP="00A86400">
      <w:pPr>
        <w:rPr>
          <w:lang w:val="gl-ES"/>
        </w:rPr>
      </w:pPr>
      <w:r w:rsidRPr="00F35266">
        <w:rPr>
          <w:noProof/>
          <w:lang w:val="gl-ES"/>
        </w:rPr>
        <w:lastRenderedPageBreak/>
        <w:drawing>
          <wp:inline distT="0" distB="0" distL="0" distR="0" wp14:anchorId="39899C93" wp14:editId="6F488226">
            <wp:extent cx="3943900" cy="3820058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00E3" w14:textId="486D33FA" w:rsidR="00F35266" w:rsidRDefault="00484411" w:rsidP="00A86400">
      <w:pPr>
        <w:rPr>
          <w:lang w:val="gl-ES"/>
        </w:rPr>
      </w:pPr>
      <w:r w:rsidRPr="00484411">
        <w:rPr>
          <w:noProof/>
          <w:lang w:val="gl-ES"/>
        </w:rPr>
        <w:drawing>
          <wp:inline distT="0" distB="0" distL="0" distR="0" wp14:anchorId="4729E127" wp14:editId="3DB0F329">
            <wp:extent cx="4939240" cy="46964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775" cy="46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CD9F" w14:textId="0381CB7F" w:rsidR="00484411" w:rsidRDefault="00484411" w:rsidP="00A86400">
      <w:pPr>
        <w:rPr>
          <w:lang w:val="gl-ES"/>
        </w:rPr>
      </w:pPr>
      <w:r w:rsidRPr="00484411">
        <w:rPr>
          <w:noProof/>
          <w:lang w:val="gl-ES"/>
        </w:rPr>
        <w:lastRenderedPageBreak/>
        <w:drawing>
          <wp:inline distT="0" distB="0" distL="0" distR="0" wp14:anchorId="46D1C9A6" wp14:editId="23249DCA">
            <wp:extent cx="4300675" cy="3981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85" cy="39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8BB3" w14:textId="4EC62453" w:rsidR="00484411" w:rsidRDefault="00484411" w:rsidP="00A86400">
      <w:pPr>
        <w:rPr>
          <w:lang w:val="gl-ES"/>
        </w:rPr>
      </w:pPr>
      <w:r w:rsidRPr="00484411">
        <w:rPr>
          <w:noProof/>
          <w:lang w:val="gl-ES"/>
        </w:rPr>
        <w:drawing>
          <wp:inline distT="0" distB="0" distL="0" distR="0" wp14:anchorId="462D6A2F" wp14:editId="1E013CC5">
            <wp:extent cx="4055673" cy="3879215"/>
            <wp:effectExtent l="0" t="0" r="254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159" cy="38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6B1B" w14:textId="6B5176A3" w:rsidR="00484411" w:rsidRDefault="00484411" w:rsidP="00A86400">
      <w:pPr>
        <w:rPr>
          <w:lang w:val="gl-ES"/>
        </w:rPr>
      </w:pPr>
    </w:p>
    <w:p w14:paraId="2F413DC8" w14:textId="74EBF127" w:rsidR="00484411" w:rsidRDefault="00484411" w:rsidP="00A86400">
      <w:pPr>
        <w:rPr>
          <w:lang w:val="gl-ES"/>
        </w:rPr>
      </w:pPr>
    </w:p>
    <w:p w14:paraId="1A8F5AA8" w14:textId="0895B1AE" w:rsidR="00484411" w:rsidRDefault="00484411" w:rsidP="00A86400">
      <w:pPr>
        <w:rPr>
          <w:lang w:val="gl-ES"/>
        </w:rPr>
      </w:pPr>
    </w:p>
    <w:p w14:paraId="71CE2119" w14:textId="09EDA6D6" w:rsidR="00484411" w:rsidRDefault="00484411" w:rsidP="00A86400">
      <w:pPr>
        <w:rPr>
          <w:lang w:val="gl-ES"/>
        </w:rPr>
      </w:pPr>
      <w:r w:rsidRPr="00484411">
        <w:rPr>
          <w:noProof/>
          <w:lang w:val="gl-ES"/>
        </w:rPr>
        <w:lastRenderedPageBreak/>
        <w:drawing>
          <wp:inline distT="0" distB="0" distL="0" distR="0" wp14:anchorId="45BE17A3" wp14:editId="634284CD">
            <wp:extent cx="5400040" cy="48856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049A" w14:textId="7A1A9276" w:rsidR="00484411" w:rsidRDefault="00484411" w:rsidP="00A86400">
      <w:pPr>
        <w:rPr>
          <w:lang w:val="gl-ES"/>
        </w:rPr>
      </w:pPr>
      <w:r w:rsidRPr="00484411">
        <w:rPr>
          <w:noProof/>
          <w:lang w:val="gl-ES"/>
        </w:rPr>
        <w:lastRenderedPageBreak/>
        <w:drawing>
          <wp:inline distT="0" distB="0" distL="0" distR="0" wp14:anchorId="6AF5874A" wp14:editId="62F8B3E7">
            <wp:extent cx="5400040" cy="6679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A822" w14:textId="2B30D334" w:rsidR="00484411" w:rsidRDefault="00484411" w:rsidP="00A86400">
      <w:pPr>
        <w:rPr>
          <w:lang w:val="gl-ES"/>
        </w:rPr>
      </w:pPr>
    </w:p>
    <w:p w14:paraId="0B234930" w14:textId="63BB5B00" w:rsidR="00484411" w:rsidRDefault="00484411" w:rsidP="00A86400">
      <w:pPr>
        <w:rPr>
          <w:lang w:val="gl-ES"/>
        </w:rPr>
      </w:pPr>
    </w:p>
    <w:p w14:paraId="259F016B" w14:textId="6006275B" w:rsidR="00484411" w:rsidRDefault="00484411" w:rsidP="00A86400">
      <w:pPr>
        <w:rPr>
          <w:lang w:val="gl-ES"/>
        </w:rPr>
      </w:pPr>
    </w:p>
    <w:p w14:paraId="6720C4D1" w14:textId="6F2B824E" w:rsidR="00484411" w:rsidRDefault="00484411" w:rsidP="00A86400">
      <w:pPr>
        <w:rPr>
          <w:lang w:val="gl-ES"/>
        </w:rPr>
      </w:pPr>
    </w:p>
    <w:p w14:paraId="7332D841" w14:textId="009F2170" w:rsidR="00484411" w:rsidRDefault="00484411" w:rsidP="00A86400">
      <w:pPr>
        <w:rPr>
          <w:lang w:val="gl-ES"/>
        </w:rPr>
      </w:pPr>
    </w:p>
    <w:p w14:paraId="73D287D9" w14:textId="6EB27895" w:rsidR="00484411" w:rsidRDefault="00484411" w:rsidP="00A86400">
      <w:pPr>
        <w:rPr>
          <w:lang w:val="gl-ES"/>
        </w:rPr>
      </w:pPr>
    </w:p>
    <w:p w14:paraId="4FC8CEF5" w14:textId="65B87D52" w:rsidR="00484411" w:rsidRDefault="00484411" w:rsidP="00A86400">
      <w:pPr>
        <w:rPr>
          <w:lang w:val="gl-ES"/>
        </w:rPr>
      </w:pPr>
    </w:p>
    <w:p w14:paraId="71AC9757" w14:textId="4EC17ABF" w:rsidR="00484411" w:rsidRDefault="00484411" w:rsidP="00A86400">
      <w:pPr>
        <w:rPr>
          <w:lang w:val="gl-ES"/>
        </w:rPr>
      </w:pPr>
      <w:r w:rsidRPr="00484411">
        <w:rPr>
          <w:noProof/>
          <w:lang w:val="gl-ES"/>
        </w:rPr>
        <w:lastRenderedPageBreak/>
        <w:drawing>
          <wp:inline distT="0" distB="0" distL="0" distR="0" wp14:anchorId="67CB1849" wp14:editId="0596474A">
            <wp:extent cx="5400040" cy="65849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DB1C" w14:textId="5678A653" w:rsidR="00A32645" w:rsidRDefault="00A32645" w:rsidP="00A86400">
      <w:pPr>
        <w:rPr>
          <w:lang w:val="gl-ES"/>
        </w:rPr>
      </w:pPr>
    </w:p>
    <w:p w14:paraId="6D91A062" w14:textId="06C2AE77" w:rsidR="00A32645" w:rsidRDefault="00A32645" w:rsidP="00A86400">
      <w:pPr>
        <w:rPr>
          <w:lang w:val="gl-ES"/>
        </w:rPr>
      </w:pPr>
    </w:p>
    <w:p w14:paraId="75ABBD34" w14:textId="58867A03" w:rsidR="00A32645" w:rsidRDefault="00A32645" w:rsidP="00A86400">
      <w:pPr>
        <w:rPr>
          <w:lang w:val="gl-ES"/>
        </w:rPr>
      </w:pPr>
    </w:p>
    <w:p w14:paraId="3A03A453" w14:textId="38C3D8D2" w:rsidR="00A32645" w:rsidRDefault="00A32645" w:rsidP="00A86400">
      <w:pPr>
        <w:rPr>
          <w:lang w:val="gl-ES"/>
        </w:rPr>
      </w:pPr>
    </w:p>
    <w:p w14:paraId="4C61D3DE" w14:textId="6009D4D9" w:rsidR="00A32645" w:rsidRDefault="00A32645" w:rsidP="00A86400">
      <w:pPr>
        <w:rPr>
          <w:lang w:val="gl-ES"/>
        </w:rPr>
      </w:pPr>
    </w:p>
    <w:p w14:paraId="74376391" w14:textId="77777777" w:rsidR="00A32645" w:rsidRPr="001A7FE5" w:rsidRDefault="00A32645" w:rsidP="00A86400">
      <w:pPr>
        <w:rPr>
          <w:lang w:val="gl-ES"/>
        </w:rPr>
      </w:pPr>
    </w:p>
    <w:p w14:paraId="45A66A83" w14:textId="567C1B8B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14" w:name="_Toc198814058"/>
      <w:r w:rsidRPr="001A7FE5">
        <w:rPr>
          <w:lang w:val="gl-ES"/>
        </w:rPr>
        <w:lastRenderedPageBreak/>
        <w:t>Conclusiones y Mejoras Futuras</w:t>
      </w:r>
      <w:bookmarkEnd w:id="14"/>
    </w:p>
    <w:p w14:paraId="72397AA3" w14:textId="5C6BA1D7" w:rsidR="00A32645" w:rsidRPr="00A32645" w:rsidRDefault="00A32645" w:rsidP="00A32645">
      <w:pPr>
        <w:rPr>
          <w:lang w:val="gl-ES"/>
        </w:rPr>
      </w:pPr>
      <w:r>
        <w:rPr>
          <w:lang w:val="gl-ES"/>
        </w:rPr>
        <w:t>Conclusiones:</w:t>
      </w:r>
    </w:p>
    <w:p w14:paraId="1C51066C" w14:textId="4577ACFE" w:rsidR="00A86400" w:rsidRDefault="00A32645" w:rsidP="00A86400">
      <w:r>
        <w:t xml:space="preserve">El desarrollo e implementación de esta base de datos para la gestión de un campeonato de Fórmula 1 ha permitido estructurar de forma eficiente y relacional toda la información clave del sistema, incluyendo pilotos, equipos, coches, temporadas, circuitos, resultados y penalizaciones. </w:t>
      </w:r>
    </w:p>
    <w:p w14:paraId="1B3471CE" w14:textId="282C8E32" w:rsidR="00A32645" w:rsidRDefault="00A32645" w:rsidP="00A86400">
      <w:pPr>
        <w:rPr>
          <w:lang w:val="gl-ES"/>
        </w:rPr>
      </w:pPr>
      <w:r>
        <w:rPr>
          <w:lang w:val="gl-ES"/>
        </w:rPr>
        <w:t>Mejoras futuras:</w:t>
      </w:r>
    </w:p>
    <w:p w14:paraId="5057ECE1" w14:textId="180EE523" w:rsidR="00A32645" w:rsidRDefault="00A32645" w:rsidP="00A86400">
      <w:pPr>
        <w:rPr>
          <w:lang w:val="gl-ES"/>
        </w:rPr>
      </w:pPr>
      <w:r>
        <w:rPr>
          <w:lang w:val="gl-ES"/>
        </w:rPr>
        <w:t>Historial y estadisticas avanzadas: Implementar tablas para records historicos, comparativas entre coches y pilotos, estadisticas de motores,etc..</w:t>
      </w:r>
    </w:p>
    <w:p w14:paraId="0E792824" w14:textId="590597F0" w:rsidR="00A32645" w:rsidRDefault="00A32645" w:rsidP="00A86400">
      <w:pPr>
        <w:rPr>
          <w:lang w:val="gl-ES"/>
        </w:rPr>
      </w:pPr>
    </w:p>
    <w:p w14:paraId="46A2A821" w14:textId="2F27D966" w:rsidR="00A32645" w:rsidRDefault="00A32645" w:rsidP="00A86400">
      <w:pPr>
        <w:rPr>
          <w:lang w:val="gl-ES"/>
        </w:rPr>
      </w:pPr>
      <w:r>
        <w:rPr>
          <w:lang w:val="gl-ES"/>
        </w:rPr>
        <w:t>Añadir automatizaciones para detecar penalizaciones al insertar datos a la tablas, o detectar anomalias.</w:t>
      </w:r>
    </w:p>
    <w:p w14:paraId="26CBD9B3" w14:textId="756B71FB" w:rsidR="00A32645" w:rsidRDefault="00A32645" w:rsidP="00A86400">
      <w:pPr>
        <w:rPr>
          <w:lang w:val="gl-ES"/>
        </w:rPr>
      </w:pPr>
    </w:p>
    <w:p w14:paraId="36008EBD" w14:textId="4E70B982" w:rsidR="00A32645" w:rsidRDefault="00A32645" w:rsidP="00A86400">
      <w:pPr>
        <w:rPr>
          <w:lang w:val="gl-ES"/>
        </w:rPr>
      </w:pPr>
    </w:p>
    <w:p w14:paraId="558989B1" w14:textId="1874207F" w:rsidR="00A32645" w:rsidRDefault="00A32645" w:rsidP="00A86400">
      <w:pPr>
        <w:rPr>
          <w:lang w:val="gl-ES"/>
        </w:rPr>
      </w:pPr>
    </w:p>
    <w:p w14:paraId="3A0F6FC5" w14:textId="7D3FA4EA" w:rsidR="00A32645" w:rsidRDefault="00A32645" w:rsidP="00A86400">
      <w:pPr>
        <w:rPr>
          <w:lang w:val="gl-ES"/>
        </w:rPr>
      </w:pPr>
    </w:p>
    <w:p w14:paraId="0DA6A8BC" w14:textId="4DA3F45C" w:rsidR="00A32645" w:rsidRDefault="00A32645" w:rsidP="00A86400">
      <w:pPr>
        <w:rPr>
          <w:lang w:val="gl-ES"/>
        </w:rPr>
      </w:pPr>
    </w:p>
    <w:p w14:paraId="25E252E0" w14:textId="769232F7" w:rsidR="00A32645" w:rsidRDefault="00A32645" w:rsidP="00A86400">
      <w:pPr>
        <w:rPr>
          <w:lang w:val="gl-ES"/>
        </w:rPr>
      </w:pPr>
    </w:p>
    <w:p w14:paraId="61BA1488" w14:textId="3AB28757" w:rsidR="00A32645" w:rsidRDefault="00A32645" w:rsidP="00A86400">
      <w:pPr>
        <w:rPr>
          <w:lang w:val="gl-ES"/>
        </w:rPr>
      </w:pPr>
    </w:p>
    <w:p w14:paraId="6DFED797" w14:textId="64A1A487" w:rsidR="00A32645" w:rsidRDefault="00A32645" w:rsidP="00A86400">
      <w:pPr>
        <w:rPr>
          <w:lang w:val="gl-ES"/>
        </w:rPr>
      </w:pPr>
    </w:p>
    <w:p w14:paraId="2831C5CE" w14:textId="187E45DB" w:rsidR="00A32645" w:rsidRDefault="00A32645" w:rsidP="00A86400">
      <w:pPr>
        <w:rPr>
          <w:lang w:val="gl-ES"/>
        </w:rPr>
      </w:pPr>
    </w:p>
    <w:p w14:paraId="3F4AAA1E" w14:textId="2E6D0649" w:rsidR="00A32645" w:rsidRDefault="00A32645" w:rsidP="00A86400">
      <w:pPr>
        <w:rPr>
          <w:lang w:val="gl-ES"/>
        </w:rPr>
      </w:pPr>
    </w:p>
    <w:p w14:paraId="2796D9A4" w14:textId="6128281E" w:rsidR="00A32645" w:rsidRDefault="00A32645" w:rsidP="00A86400">
      <w:pPr>
        <w:rPr>
          <w:lang w:val="gl-ES"/>
        </w:rPr>
      </w:pPr>
    </w:p>
    <w:p w14:paraId="5C97E1EF" w14:textId="49C38243" w:rsidR="00A32645" w:rsidRDefault="00A32645" w:rsidP="00A86400">
      <w:pPr>
        <w:rPr>
          <w:lang w:val="gl-ES"/>
        </w:rPr>
      </w:pPr>
    </w:p>
    <w:p w14:paraId="6C692884" w14:textId="19444A8A" w:rsidR="00A32645" w:rsidRDefault="00A32645" w:rsidP="00A86400">
      <w:pPr>
        <w:rPr>
          <w:lang w:val="gl-ES"/>
        </w:rPr>
      </w:pPr>
    </w:p>
    <w:p w14:paraId="6BEC49E6" w14:textId="62DBFE7B" w:rsidR="00A32645" w:rsidRDefault="00A32645" w:rsidP="00A86400">
      <w:pPr>
        <w:rPr>
          <w:lang w:val="gl-ES"/>
        </w:rPr>
      </w:pPr>
    </w:p>
    <w:p w14:paraId="2CBE8D53" w14:textId="25407E6C" w:rsidR="00A32645" w:rsidRDefault="00A32645" w:rsidP="00A86400">
      <w:pPr>
        <w:rPr>
          <w:lang w:val="gl-ES"/>
        </w:rPr>
      </w:pPr>
    </w:p>
    <w:p w14:paraId="363EC3D6" w14:textId="20EBB0FA" w:rsidR="00A32645" w:rsidRDefault="00A32645" w:rsidP="00A86400">
      <w:pPr>
        <w:rPr>
          <w:lang w:val="gl-ES"/>
        </w:rPr>
      </w:pPr>
    </w:p>
    <w:p w14:paraId="0CF11E32" w14:textId="1920208F" w:rsidR="00A32645" w:rsidRDefault="00A32645" w:rsidP="00A86400">
      <w:pPr>
        <w:rPr>
          <w:lang w:val="gl-ES"/>
        </w:rPr>
      </w:pPr>
    </w:p>
    <w:p w14:paraId="008DD0DD" w14:textId="5B9269A1" w:rsidR="00A32645" w:rsidRDefault="00A32645" w:rsidP="00A86400">
      <w:pPr>
        <w:rPr>
          <w:lang w:val="gl-ES"/>
        </w:rPr>
      </w:pPr>
    </w:p>
    <w:p w14:paraId="1AEB19F0" w14:textId="484EBFF6" w:rsidR="00A32645" w:rsidRDefault="00A32645" w:rsidP="00A86400">
      <w:pPr>
        <w:rPr>
          <w:lang w:val="gl-ES"/>
        </w:rPr>
      </w:pPr>
    </w:p>
    <w:p w14:paraId="10272DEA" w14:textId="77777777" w:rsidR="00A32645" w:rsidRPr="001A7FE5" w:rsidRDefault="00A32645" w:rsidP="00A86400">
      <w:pPr>
        <w:rPr>
          <w:lang w:val="gl-ES"/>
        </w:rPr>
      </w:pPr>
    </w:p>
    <w:p w14:paraId="6B70271D" w14:textId="2EE2E077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bookmarkStart w:id="15" w:name="_Toc198814059"/>
      <w:r w:rsidRPr="001A7FE5">
        <w:rPr>
          <w:lang w:val="gl-ES"/>
        </w:rPr>
        <w:lastRenderedPageBreak/>
        <w:t>Enlace al Repositorio en GitHub</w:t>
      </w:r>
      <w:bookmarkEnd w:id="15"/>
    </w:p>
    <w:p w14:paraId="50CA100B" w14:textId="77777777" w:rsidR="00A32645" w:rsidRPr="00A32645" w:rsidRDefault="00A32645" w:rsidP="00A32645">
      <w:pPr>
        <w:rPr>
          <w:lang w:val="gl-ES"/>
        </w:rPr>
      </w:pPr>
    </w:p>
    <w:p w14:paraId="2445AE2E" w14:textId="2CF7D5F7" w:rsidR="00C334DE" w:rsidRPr="00C851CC" w:rsidRDefault="00A32645" w:rsidP="007A2107">
      <w:pPr>
        <w:jc w:val="center"/>
        <w:rPr>
          <w:u w:val="single"/>
          <w:lang w:val="gl-ES"/>
        </w:rPr>
      </w:pPr>
      <w:r w:rsidRPr="00A32645">
        <w:rPr>
          <w:sz w:val="32"/>
          <w:lang w:val="gl-ES"/>
        </w:rPr>
        <w:t>https://github.com/Abraham-HUB-777/Tarefa-Final-BD-1-DAM</w:t>
      </w:r>
    </w:p>
    <w:sectPr w:rsidR="00C334DE" w:rsidRPr="00C851CC" w:rsidSect="007A2107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6218E" w14:textId="77777777" w:rsidR="00FE427A" w:rsidRDefault="00FE427A" w:rsidP="00C334DE">
      <w:pPr>
        <w:spacing w:after="0" w:line="240" w:lineRule="auto"/>
      </w:pPr>
      <w:r>
        <w:separator/>
      </w:r>
    </w:p>
  </w:endnote>
  <w:endnote w:type="continuationSeparator" w:id="0">
    <w:p w14:paraId="2D682425" w14:textId="77777777" w:rsidR="00FE427A" w:rsidRDefault="00FE427A" w:rsidP="00C33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M Mon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CF19B" w14:textId="77777777" w:rsidR="007A2107" w:rsidRPr="00C851CC" w:rsidRDefault="007A2107" w:rsidP="00C334DE">
    <w:pPr>
      <w:pStyle w:val="Piedepgina"/>
      <w:pBdr>
        <w:top w:val="single" w:sz="4" w:space="1" w:color="auto"/>
      </w:pBdr>
      <w:jc w:val="right"/>
      <w:rPr>
        <w:rFonts w:asciiTheme="majorHAnsi" w:hAnsiTheme="majorHAnsi" w:cstheme="majorHAnsi"/>
        <w:sz w:val="20"/>
        <w:szCs w:val="20"/>
        <w:lang w:val="gl-ES"/>
      </w:rPr>
    </w:pPr>
    <w:r w:rsidRPr="00C851CC">
      <w:rPr>
        <w:rFonts w:asciiTheme="majorHAnsi" w:hAnsiTheme="majorHAnsi" w:cstheme="majorHAnsi"/>
        <w:sz w:val="20"/>
        <w:szCs w:val="20"/>
        <w:lang w:val="gl-ES"/>
      </w:rPr>
      <w:t xml:space="preserve">Páxina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>PAGE   \* MERGEFORMAT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0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 de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 xml:space="preserve"> NUMPAGES   \* MERGEFORMAT 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2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</w:p>
  <w:p w14:paraId="7A4DBA2C" w14:textId="77777777" w:rsidR="007A2107" w:rsidRPr="00C851CC" w:rsidRDefault="007A2107" w:rsidP="007A2107">
    <w:pPr>
      <w:pStyle w:val="Piedepgina"/>
      <w:jc w:val="center"/>
      <w:rPr>
        <w:lang w:val="gl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58F9D9" w14:textId="77777777" w:rsidR="00FE427A" w:rsidRDefault="00FE427A" w:rsidP="00C334DE">
      <w:pPr>
        <w:spacing w:after="0" w:line="240" w:lineRule="auto"/>
      </w:pPr>
      <w:r>
        <w:separator/>
      </w:r>
    </w:p>
  </w:footnote>
  <w:footnote w:type="continuationSeparator" w:id="0">
    <w:p w14:paraId="565C0DB3" w14:textId="77777777" w:rsidR="00FE427A" w:rsidRDefault="00FE427A" w:rsidP="00C33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7A9C6" w14:textId="79C8A6FD" w:rsidR="007A2107" w:rsidRPr="00C334DE" w:rsidRDefault="007A2107" w:rsidP="00C334DE">
    <w:pPr>
      <w:pStyle w:val="Encabezado"/>
      <w:pBdr>
        <w:bottom w:val="single" w:sz="4" w:space="1" w:color="auto"/>
      </w:pBdr>
      <w:jc w:val="center"/>
      <w:rPr>
        <w:rFonts w:asciiTheme="majorHAnsi" w:hAnsiTheme="majorHAnsi" w:cstheme="majorHAnsi"/>
        <w:sz w:val="18"/>
        <w:szCs w:val="18"/>
      </w:rPr>
    </w:pPr>
    <w:r>
      <w:rPr>
        <w:rFonts w:asciiTheme="majorHAnsi" w:hAnsiTheme="majorHAnsi" w:cstheme="majorHAnsi"/>
        <w:sz w:val="18"/>
        <w:szCs w:val="18"/>
      </w:rPr>
      <w:t>F1| Abraham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4932" w14:textId="77777777" w:rsidR="007A2107" w:rsidRDefault="007A2107" w:rsidP="00C277B3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CD157F0" wp14:editId="4627588C">
          <wp:simplePos x="0" y="0"/>
          <wp:positionH relativeFrom="margin">
            <wp:align>center</wp:align>
          </wp:positionH>
          <wp:positionV relativeFrom="paragraph">
            <wp:posOffset>-201930</wp:posOffset>
          </wp:positionV>
          <wp:extent cx="6904455" cy="695325"/>
          <wp:effectExtent l="0" t="0" r="0" b="0"/>
          <wp:wrapTopAndBottom/>
          <wp:docPr id="18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445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D89"/>
    <w:multiLevelType w:val="hybridMultilevel"/>
    <w:tmpl w:val="3A9E5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976E2"/>
    <w:multiLevelType w:val="hybridMultilevel"/>
    <w:tmpl w:val="28A803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A38FB"/>
    <w:multiLevelType w:val="hybridMultilevel"/>
    <w:tmpl w:val="50682FAE"/>
    <w:lvl w:ilvl="0" w:tplc="CA049D0C">
      <w:start w:val="38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E4E7021"/>
    <w:multiLevelType w:val="hybridMultilevel"/>
    <w:tmpl w:val="DCECE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626A2"/>
    <w:multiLevelType w:val="hybridMultilevel"/>
    <w:tmpl w:val="B81C8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91591"/>
    <w:multiLevelType w:val="multilevel"/>
    <w:tmpl w:val="3B8C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005DB"/>
    <w:multiLevelType w:val="hybridMultilevel"/>
    <w:tmpl w:val="8A80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404F23"/>
    <w:multiLevelType w:val="hybridMultilevel"/>
    <w:tmpl w:val="8F007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474BD"/>
    <w:multiLevelType w:val="hybridMultilevel"/>
    <w:tmpl w:val="701089FA"/>
    <w:lvl w:ilvl="0" w:tplc="F24A9BFA">
      <w:start w:val="3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8A549C"/>
    <w:multiLevelType w:val="hybridMultilevel"/>
    <w:tmpl w:val="428453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D2031"/>
    <w:multiLevelType w:val="multilevel"/>
    <w:tmpl w:val="4406F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D2657E"/>
    <w:multiLevelType w:val="hybridMultilevel"/>
    <w:tmpl w:val="D8B41A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9"/>
  </w:num>
  <w:num w:numId="7">
    <w:abstractNumId w:val="0"/>
  </w:num>
  <w:num w:numId="8">
    <w:abstractNumId w:val="11"/>
  </w:num>
  <w:num w:numId="9">
    <w:abstractNumId w:val="2"/>
  </w:num>
  <w:num w:numId="10">
    <w:abstractNumId w:val="8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B9"/>
    <w:rsid w:val="000131A7"/>
    <w:rsid w:val="00044218"/>
    <w:rsid w:val="000677EE"/>
    <w:rsid w:val="000D638B"/>
    <w:rsid w:val="000F2A2F"/>
    <w:rsid w:val="00100E5B"/>
    <w:rsid w:val="001776A2"/>
    <w:rsid w:val="00183AD1"/>
    <w:rsid w:val="001A7FE5"/>
    <w:rsid w:val="00283BCC"/>
    <w:rsid w:val="002C0FF9"/>
    <w:rsid w:val="00300F8D"/>
    <w:rsid w:val="00396745"/>
    <w:rsid w:val="003B5A79"/>
    <w:rsid w:val="003D2132"/>
    <w:rsid w:val="004107B9"/>
    <w:rsid w:val="00453B24"/>
    <w:rsid w:val="00475164"/>
    <w:rsid w:val="00484411"/>
    <w:rsid w:val="004B5031"/>
    <w:rsid w:val="004D66F7"/>
    <w:rsid w:val="00505662"/>
    <w:rsid w:val="005275D3"/>
    <w:rsid w:val="005A6AC0"/>
    <w:rsid w:val="005B5CDB"/>
    <w:rsid w:val="005D00E8"/>
    <w:rsid w:val="005E01A0"/>
    <w:rsid w:val="005F0CDA"/>
    <w:rsid w:val="006471DD"/>
    <w:rsid w:val="0069543A"/>
    <w:rsid w:val="006E2FEC"/>
    <w:rsid w:val="00725CB5"/>
    <w:rsid w:val="00734257"/>
    <w:rsid w:val="00762ECD"/>
    <w:rsid w:val="00773A0A"/>
    <w:rsid w:val="00791A65"/>
    <w:rsid w:val="007A2107"/>
    <w:rsid w:val="00827008"/>
    <w:rsid w:val="009301DE"/>
    <w:rsid w:val="009E5667"/>
    <w:rsid w:val="009F732D"/>
    <w:rsid w:val="00A03F15"/>
    <w:rsid w:val="00A32645"/>
    <w:rsid w:val="00A50B4C"/>
    <w:rsid w:val="00A51C85"/>
    <w:rsid w:val="00A86400"/>
    <w:rsid w:val="00AD2A4B"/>
    <w:rsid w:val="00AF779C"/>
    <w:rsid w:val="00B64035"/>
    <w:rsid w:val="00B66792"/>
    <w:rsid w:val="00BE1758"/>
    <w:rsid w:val="00C277B3"/>
    <w:rsid w:val="00C334DE"/>
    <w:rsid w:val="00C851CC"/>
    <w:rsid w:val="00C90F89"/>
    <w:rsid w:val="00CA3154"/>
    <w:rsid w:val="00CA6D65"/>
    <w:rsid w:val="00D352C0"/>
    <w:rsid w:val="00D41C8B"/>
    <w:rsid w:val="00D92EEC"/>
    <w:rsid w:val="00D94F6F"/>
    <w:rsid w:val="00DA5AE4"/>
    <w:rsid w:val="00DC47FC"/>
    <w:rsid w:val="00E069E2"/>
    <w:rsid w:val="00E3249D"/>
    <w:rsid w:val="00E335F1"/>
    <w:rsid w:val="00E507F0"/>
    <w:rsid w:val="00E524E0"/>
    <w:rsid w:val="00E637D8"/>
    <w:rsid w:val="00E8497F"/>
    <w:rsid w:val="00EA70BB"/>
    <w:rsid w:val="00EC70E6"/>
    <w:rsid w:val="00F35266"/>
    <w:rsid w:val="00FE427A"/>
    <w:rsid w:val="00FE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5C91B3"/>
  <w15:chartTrackingRefBased/>
  <w15:docId w15:val="{3918DF75-9DD9-4B7B-81C4-04179AB8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34DE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4DE"/>
    <w:pPr>
      <w:keepNext/>
      <w:keepLines/>
      <w:spacing w:before="40" w:after="0"/>
      <w:outlineLvl w:val="1"/>
    </w:pPr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42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34D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34D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334DE"/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334DE"/>
    <w:pPr>
      <w:spacing w:after="0" w:line="240" w:lineRule="auto"/>
      <w:contextualSpacing/>
    </w:pPr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34DE"/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C334DE"/>
    <w:pPr>
      <w:outlineLvl w:val="9"/>
    </w:pPr>
    <w:rPr>
      <w:rFonts w:asciiTheme="majorHAnsi" w:hAnsiTheme="majorHAnsi"/>
      <w:b w:val="0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334DE"/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334D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334D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334D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4DE"/>
  </w:style>
  <w:style w:type="paragraph" w:styleId="Piedepgina">
    <w:name w:val="footer"/>
    <w:basedOn w:val="Normal"/>
    <w:link w:val="Piedepgina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4DE"/>
  </w:style>
  <w:style w:type="paragraph" w:styleId="TDC2">
    <w:name w:val="toc 2"/>
    <w:basedOn w:val="Normal"/>
    <w:next w:val="Normal"/>
    <w:autoRedefine/>
    <w:uiPriority w:val="39"/>
    <w:unhideWhenUsed/>
    <w:rsid w:val="00C851CC"/>
    <w:pPr>
      <w:spacing w:after="100"/>
      <w:ind w:left="220"/>
    </w:pPr>
  </w:style>
  <w:style w:type="character" w:customStyle="1" w:styleId="fadeinm1hgl8">
    <w:name w:val="_fadein_m1hgl_8"/>
    <w:basedOn w:val="Fuentedeprrafopredeter"/>
    <w:rsid w:val="009F732D"/>
  </w:style>
  <w:style w:type="paragraph" w:styleId="NormalWeb">
    <w:name w:val="Normal (Web)"/>
    <w:basedOn w:val="Normal"/>
    <w:uiPriority w:val="99"/>
    <w:unhideWhenUsed/>
    <w:rsid w:val="00044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0442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39"/>
    <w:rsid w:val="00F35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R\Documents\drive\CURSOS\CURSO%202023-2024\PROXECTOS%20FCT\Modelo%20memoria%20xustificativa%20proxecto%20final%20cicl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2FB54-4092-4486-BB43-697EDED98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memoria xustificativa proxecto final ciclo.dotx</Template>
  <TotalTime>366</TotalTime>
  <Pages>60</Pages>
  <Words>6518</Words>
  <Characters>35851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Abraham Fern�ndez Bande</cp:lastModifiedBy>
  <cp:revision>62</cp:revision>
  <cp:lastPrinted>2025-05-28T10:38:00Z</cp:lastPrinted>
  <dcterms:created xsi:type="dcterms:W3CDTF">2025-05-10T16:28:00Z</dcterms:created>
  <dcterms:modified xsi:type="dcterms:W3CDTF">2025-05-28T10:38:00Z</dcterms:modified>
</cp:coreProperties>
</file>